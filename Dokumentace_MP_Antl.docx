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7CBA" w14:textId="77777777" w:rsidR="00781332" w:rsidRDefault="00781332" w:rsidP="00781332">
      <w:pPr>
        <w:pStyle w:val="nazevkoly"/>
      </w:pPr>
      <w:r>
        <w:t xml:space="preserve">Obchodní akademie, </w:t>
      </w:r>
      <w:r w:rsidRPr="0012562D">
        <w:t>Vyšší odborná škola</w:t>
      </w:r>
      <w:r w:rsidR="003606D9">
        <w:t xml:space="preserve"> a Jazyková škola </w:t>
      </w:r>
      <w:r>
        <w:t>s právem státní jazykové zkoušky Uherské Hradiště</w:t>
      </w:r>
    </w:p>
    <w:p w14:paraId="6AC3B380" w14:textId="77777777" w:rsidR="00781332" w:rsidRDefault="003F38FC" w:rsidP="00FC7A73">
      <w:pPr>
        <w:pStyle w:val="nasted"/>
      </w:pPr>
      <w:r>
        <w:rPr>
          <w:noProof/>
        </w:rPr>
        <w:drawing>
          <wp:inline distT="0" distB="0" distL="0" distR="0" wp14:anchorId="11247CEA" wp14:editId="3FD8E9A9">
            <wp:extent cx="1847850" cy="1847850"/>
            <wp:effectExtent l="0" t="0" r="0" b="0"/>
            <wp:docPr id="1" name="obrázek 1" descr="10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47850" cy="1847850"/>
                    </a:xfrm>
                    <a:prstGeom prst="rect">
                      <a:avLst/>
                    </a:prstGeom>
                    <a:noFill/>
                    <a:ln>
                      <a:noFill/>
                    </a:ln>
                  </pic:spPr>
                </pic:pic>
              </a:graphicData>
            </a:graphic>
          </wp:inline>
        </w:drawing>
      </w:r>
    </w:p>
    <w:p w14:paraId="70CA1DB9" w14:textId="77777777" w:rsidR="00781332" w:rsidRDefault="00781332" w:rsidP="00781332">
      <w:pPr>
        <w:pStyle w:val="nazevprojektu"/>
      </w:pPr>
      <w:r>
        <w:t xml:space="preserve">Maturitní </w:t>
      </w:r>
      <w:r w:rsidR="003F38FC">
        <w:t>PRÁCE</w:t>
      </w:r>
    </w:p>
    <w:p w14:paraId="14E33573" w14:textId="01504E50" w:rsidR="00781332" w:rsidRDefault="00073023" w:rsidP="00073023">
      <w:pPr>
        <w:pStyle w:val="nazevprojektu"/>
        <w:spacing w:before="600" w:after="360"/>
      </w:pPr>
      <w:r>
        <w:t>Inteligentní senzorová deska s EsP 32</w:t>
      </w:r>
    </w:p>
    <w:p w14:paraId="0B013C14" w14:textId="0E066C41" w:rsidR="00385B32" w:rsidRDefault="00FC7A73" w:rsidP="00385B32">
      <w:pPr>
        <w:pStyle w:val="jmno"/>
        <w:rPr>
          <w:b/>
          <w:szCs w:val="24"/>
        </w:rPr>
      </w:pPr>
      <w:r>
        <w:fldChar w:fldCharType="begin"/>
      </w:r>
      <w:r>
        <w:instrText xml:space="preserve"> DATE  \@ "yyyy"  \* MERGEFORMAT </w:instrText>
      </w:r>
      <w:r>
        <w:fldChar w:fldCharType="separate"/>
      </w:r>
      <w:r w:rsidR="00B84D0E">
        <w:rPr>
          <w:noProof/>
        </w:rPr>
        <w:t>2026</w:t>
      </w:r>
      <w:r>
        <w:fldChar w:fldCharType="end"/>
      </w:r>
      <w:r w:rsidR="00781332">
        <w:tab/>
      </w:r>
      <w:r w:rsidR="001A17D6">
        <w:t>Jiří Antl, 4.B</w:t>
      </w:r>
      <w:r w:rsidR="00FA3ABF">
        <w:br w:type="page"/>
      </w:r>
      <w:r w:rsidR="00385B32" w:rsidRPr="00385B32">
        <w:rPr>
          <w:b/>
          <w:noProof/>
          <w:szCs w:val="24"/>
        </w:rPr>
        <w:lastRenderedPageBreak/>
        <w:drawing>
          <wp:anchor distT="0" distB="0" distL="114300" distR="114300" simplePos="0" relativeHeight="251658240" behindDoc="0" locked="0" layoutInCell="1" allowOverlap="1" wp14:anchorId="44E9C8C8" wp14:editId="1DDF13A0">
            <wp:simplePos x="0" y="0"/>
            <wp:positionH relativeFrom="page">
              <wp:align>center</wp:align>
            </wp:positionH>
            <wp:positionV relativeFrom="paragraph">
              <wp:posOffset>0</wp:posOffset>
            </wp:positionV>
            <wp:extent cx="6543040" cy="8399145"/>
            <wp:effectExtent l="0" t="0" r="0" b="1905"/>
            <wp:wrapSquare wrapText="bothSides"/>
            <wp:docPr id="1527258959" name="Obrázek 1" descr="Obsah obrázku text, snímek obrazovky, Písmo, čísl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58959" name="Obrázek 1" descr="Obsah obrázku text, snímek obrazovky, Písmo, číslo&#10;&#10;Obsah vygenerovaný umělou inteligencí může být nesprávný."/>
                    <pic:cNvPicPr/>
                  </pic:nvPicPr>
                  <pic:blipFill>
                    <a:blip r:embed="rId9">
                      <a:extLst>
                        <a:ext uri="{28A0092B-C50C-407E-A947-70E740481C1C}">
                          <a14:useLocalDpi xmlns:a14="http://schemas.microsoft.com/office/drawing/2010/main" val="0"/>
                        </a:ext>
                      </a:extLst>
                    </a:blip>
                    <a:stretch>
                      <a:fillRect/>
                    </a:stretch>
                  </pic:blipFill>
                  <pic:spPr>
                    <a:xfrm>
                      <a:off x="0" y="0"/>
                      <a:ext cx="6543040" cy="8399145"/>
                    </a:xfrm>
                    <a:prstGeom prst="rect">
                      <a:avLst/>
                    </a:prstGeom>
                  </pic:spPr>
                </pic:pic>
              </a:graphicData>
            </a:graphic>
            <wp14:sizeRelH relativeFrom="margin">
              <wp14:pctWidth>0</wp14:pctWidth>
            </wp14:sizeRelH>
            <wp14:sizeRelV relativeFrom="margin">
              <wp14:pctHeight>0</wp14:pctHeight>
            </wp14:sizeRelV>
          </wp:anchor>
        </w:drawing>
      </w:r>
      <w:r w:rsidR="007C3804" w:rsidRPr="007C3804">
        <w:rPr>
          <w:b/>
          <w:szCs w:val="24"/>
        </w:rPr>
        <w:br w:type="page"/>
      </w:r>
    </w:p>
    <w:p w14:paraId="189AED85" w14:textId="75B1B3CE" w:rsidR="00385B32" w:rsidRDefault="00385B32" w:rsidP="00385B32">
      <w:pPr>
        <w:pStyle w:val="jmno"/>
        <w:rPr>
          <w:b/>
          <w:szCs w:val="24"/>
        </w:rPr>
      </w:pPr>
      <w:r w:rsidRPr="00385B32">
        <w:rPr>
          <w:noProof/>
        </w:rPr>
        <w:lastRenderedPageBreak/>
        <w:drawing>
          <wp:anchor distT="0" distB="0" distL="114300" distR="114300" simplePos="0" relativeHeight="251659264" behindDoc="0" locked="0" layoutInCell="1" allowOverlap="1" wp14:anchorId="5EDC0353" wp14:editId="19128186">
            <wp:simplePos x="0" y="0"/>
            <wp:positionH relativeFrom="page">
              <wp:align>center</wp:align>
            </wp:positionH>
            <wp:positionV relativeFrom="paragraph">
              <wp:posOffset>272415</wp:posOffset>
            </wp:positionV>
            <wp:extent cx="6409055" cy="6436360"/>
            <wp:effectExtent l="0" t="0" r="0" b="2540"/>
            <wp:wrapSquare wrapText="bothSides"/>
            <wp:docPr id="490472258" name="Obrázek 1" descr="Obsah obrázku text, snímek obrazovky, Písmo, dopis&#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2258" name="Obrázek 1" descr="Obsah obrázku text, snímek obrazovky, Písmo, dopis&#10;&#10;Obsah vygenerovaný umělou inteligencí může být nesprávný."/>
                    <pic:cNvPicPr/>
                  </pic:nvPicPr>
                  <pic:blipFill>
                    <a:blip r:embed="rId10">
                      <a:extLst>
                        <a:ext uri="{28A0092B-C50C-407E-A947-70E740481C1C}">
                          <a14:useLocalDpi xmlns:a14="http://schemas.microsoft.com/office/drawing/2010/main" val="0"/>
                        </a:ext>
                      </a:extLst>
                    </a:blip>
                    <a:stretch>
                      <a:fillRect/>
                    </a:stretch>
                  </pic:blipFill>
                  <pic:spPr>
                    <a:xfrm>
                      <a:off x="0" y="0"/>
                      <a:ext cx="6409055" cy="6436360"/>
                    </a:xfrm>
                    <a:prstGeom prst="rect">
                      <a:avLst/>
                    </a:prstGeom>
                  </pic:spPr>
                </pic:pic>
              </a:graphicData>
            </a:graphic>
            <wp14:sizeRelH relativeFrom="margin">
              <wp14:pctWidth>0</wp14:pctWidth>
            </wp14:sizeRelH>
            <wp14:sizeRelV relativeFrom="margin">
              <wp14:pctHeight>0</wp14:pctHeight>
            </wp14:sizeRelV>
          </wp:anchor>
        </w:drawing>
      </w:r>
    </w:p>
    <w:p w14:paraId="6B863E56" w14:textId="7C0A6C42" w:rsidR="00E40621" w:rsidRDefault="00E40621" w:rsidP="00385B32">
      <w:pPr>
        <w:pStyle w:val="jmno"/>
      </w:pPr>
      <w:r>
        <w:lastRenderedPageBreak/>
        <w:t>Prohlášení:</w:t>
      </w:r>
    </w:p>
    <w:p w14:paraId="181266FA" w14:textId="06BF5878" w:rsidR="00FA3ABF" w:rsidRDefault="00FA3ABF" w:rsidP="00E40621">
      <w:r>
        <w:t xml:space="preserve">Souhlasím s tím, že s výsledky mé práce může být naloženo podle uvážení vedoucího </w:t>
      </w:r>
      <w:r w:rsidR="001C61A6">
        <w:t>maturitní</w:t>
      </w:r>
      <w:r w:rsidR="0012562D">
        <w:t xml:space="preserve"> práce a ředitele školy</w:t>
      </w:r>
      <w:r>
        <w:t xml:space="preserve">. V případě publikace budu </w:t>
      </w:r>
      <w:r>
        <w:fldChar w:fldCharType="begin">
          <w:ffData>
            <w:name w:val="Rozbalovací1"/>
            <w:enabled/>
            <w:calcOnExit w:val="0"/>
            <w:helpText w:type="text" w:val="Vyberte ze seznamu"/>
            <w:ddList>
              <w:listEntry w:val="uveden"/>
              <w:listEntry w:val="uvedena"/>
            </w:ddList>
          </w:ffData>
        </w:fldChar>
      </w:r>
      <w:bookmarkStart w:id="0" w:name="Rozbalovací1"/>
      <w:r>
        <w:instrText xml:space="preserve"> FORMDROPDOWN </w:instrText>
      </w:r>
      <w:r>
        <w:fldChar w:fldCharType="separate"/>
      </w:r>
      <w:r>
        <w:fldChar w:fldCharType="end"/>
      </w:r>
      <w:bookmarkEnd w:id="0"/>
      <w:r>
        <w:t xml:space="preserve"> jako spoluautor.</w:t>
      </w:r>
    </w:p>
    <w:p w14:paraId="15053082" w14:textId="53A330B5" w:rsidR="00FA3ABF" w:rsidRDefault="00FA3ABF">
      <w:r>
        <w:t>Prohl</w:t>
      </w:r>
      <w:r w:rsidR="00946415">
        <w:t xml:space="preserve">ašuji, že jsem na celé </w:t>
      </w:r>
      <w:r w:rsidR="001C61A6">
        <w:t>maturitní</w:t>
      </w:r>
      <w:r>
        <w:t xml:space="preserve"> práci </w:t>
      </w:r>
      <w:bookmarkStart w:id="1" w:name="Rozbalovací2"/>
      <w:r w:rsidR="00CC4D14">
        <w:fldChar w:fldCharType="begin">
          <w:ffData>
            <w:name w:val="Rozbalovací2"/>
            <w:enabled/>
            <w:calcOnExit w:val="0"/>
            <w:helpText w:type="text" w:val="Vyberte ze seznamu"/>
            <w:ddList>
              <w:listEntry w:val="pracoval"/>
              <w:listEntry w:val="pracovala"/>
            </w:ddList>
          </w:ffData>
        </w:fldChar>
      </w:r>
      <w:r w:rsidR="00CC4D14">
        <w:instrText xml:space="preserve"> FORMDROPDOWN </w:instrText>
      </w:r>
      <w:r w:rsidR="00CC4D14">
        <w:fldChar w:fldCharType="separate"/>
      </w:r>
      <w:r w:rsidR="00CC4D14">
        <w:fldChar w:fldCharType="end"/>
      </w:r>
      <w:bookmarkEnd w:id="1"/>
      <w:r>
        <w:t xml:space="preserve"> samostatně a </w:t>
      </w:r>
      <w:r w:rsidR="00FC7A73">
        <w:t xml:space="preserve">veškeré použité zdroje </w:t>
      </w:r>
      <w:r>
        <w:t xml:space="preserve">jsem </w:t>
      </w:r>
      <w:r>
        <w:fldChar w:fldCharType="begin">
          <w:ffData>
            <w:name w:val="Rozbalovací3"/>
            <w:enabled/>
            <w:calcOnExit w:val="0"/>
            <w:helpText w:type="text" w:val="Vyberte ze seznamu"/>
            <w:ddList>
              <w:listEntry w:val="citoval"/>
              <w:listEntry w:val="citovala"/>
            </w:ddList>
          </w:ffData>
        </w:fldChar>
      </w:r>
      <w:bookmarkStart w:id="2" w:name="Rozbalovací3"/>
      <w:r>
        <w:instrText xml:space="preserve"> FORMDROPDOWN </w:instrText>
      </w:r>
      <w:r>
        <w:fldChar w:fldCharType="separate"/>
      </w:r>
      <w:r>
        <w:fldChar w:fldCharType="end"/>
      </w:r>
      <w:bookmarkEnd w:id="2"/>
      <w:r>
        <w:t>.</w:t>
      </w:r>
    </w:p>
    <w:p w14:paraId="03229ABC" w14:textId="1B0168FA" w:rsidR="00FA3ABF" w:rsidRDefault="00946415" w:rsidP="00E40621">
      <w:pPr>
        <w:pStyle w:val="msto"/>
      </w:pPr>
      <w:r>
        <w:t>V Uherském Hradišti</w:t>
      </w:r>
      <w:r w:rsidR="00E40621">
        <w:t>, dne</w:t>
      </w:r>
      <w:r w:rsidR="00FA3ABF">
        <w:t xml:space="preserve"> </w:t>
      </w:r>
      <w:r w:rsidR="00887AC8">
        <w:rPr>
          <w:rStyle w:val="doplnittext"/>
        </w:rPr>
        <w:t>9. 3. 2026</w:t>
      </w:r>
    </w:p>
    <w:p w14:paraId="6196D7EA" w14:textId="0C343297" w:rsidR="00FA3ABF" w:rsidRDefault="00E40621" w:rsidP="00E40621">
      <w:pPr>
        <w:pStyle w:val="msto"/>
        <w:tabs>
          <w:tab w:val="clear" w:pos="284"/>
          <w:tab w:val="clear" w:pos="7371"/>
          <w:tab w:val="center" w:pos="6379"/>
        </w:tabs>
      </w:pPr>
      <w:r>
        <w:tab/>
        <w:t>..................................................</w:t>
      </w:r>
      <w:r>
        <w:br/>
        <w:t xml:space="preserve"> </w:t>
      </w:r>
      <w:r>
        <w:tab/>
      </w:r>
      <w:r w:rsidR="00946415">
        <w:t>podpis absolventa</w:t>
      </w:r>
    </w:p>
    <w:p w14:paraId="72E61FFF" w14:textId="5A0E10DE" w:rsidR="00FA3ABF" w:rsidRPr="00FC7A73" w:rsidRDefault="00FA3ABF" w:rsidP="003B2B9F">
      <w:pPr>
        <w:pStyle w:val="resum"/>
      </w:pPr>
      <w:bookmarkStart w:id="3" w:name="_Toc37577728"/>
      <w:r w:rsidRPr="00FC7A73">
        <w:lastRenderedPageBreak/>
        <w:t>R</w:t>
      </w:r>
      <w:bookmarkEnd w:id="3"/>
      <w:r w:rsidRPr="00FC7A73">
        <w:t>ESUMÉ</w:t>
      </w:r>
    </w:p>
    <w:p w14:paraId="422C8420" w14:textId="34060AEA" w:rsidR="009F2583" w:rsidRPr="009F2583" w:rsidRDefault="009F2583" w:rsidP="009F2583">
      <w:pPr>
        <w:rPr>
          <w:i/>
        </w:rPr>
      </w:pPr>
      <w:r w:rsidRPr="009F2583">
        <w:rPr>
          <w:i/>
        </w:rPr>
        <w:t xml:space="preserve">Tato maturitní práce se zaměřuje na návrh a realizaci inteligentní senzorové desky založené na </w:t>
      </w:r>
      <w:r w:rsidR="002C7684" w:rsidRPr="009F2583">
        <w:rPr>
          <w:i/>
        </w:rPr>
        <w:t>mikrokontroleru</w:t>
      </w:r>
      <w:r w:rsidRPr="009F2583">
        <w:rPr>
          <w:i/>
        </w:rPr>
        <w:t xml:space="preserve"> ESP32. Zařízení měří teplotu, vlhkost, tlak, nadmořskou výšku a detekuje přítomnost osob. Naměřená data se zobrazují na displeji, ukládají na SD kartu a odesílají přes Wi-Fi na server.</w:t>
      </w:r>
    </w:p>
    <w:p w14:paraId="40D5847C" w14:textId="77777777" w:rsidR="009F2583" w:rsidRPr="009F2583" w:rsidRDefault="009F2583" w:rsidP="009F2583">
      <w:pPr>
        <w:rPr>
          <w:i/>
        </w:rPr>
      </w:pPr>
      <w:r w:rsidRPr="009F2583">
        <w:rPr>
          <w:i/>
        </w:rPr>
        <w:t>Součástí projektu je také webová aplikace vytvořená ve frameworku CodeIgniter 4, která umožňuje ukládání dat do databáze a jejich zobrazení pomocí grafů.</w:t>
      </w:r>
    </w:p>
    <w:p w14:paraId="5A48601D" w14:textId="77777777" w:rsidR="009F2583" w:rsidRPr="009F2583" w:rsidRDefault="009F2583" w:rsidP="009F2583">
      <w:pPr>
        <w:rPr>
          <w:i/>
        </w:rPr>
      </w:pPr>
      <w:r w:rsidRPr="009F2583">
        <w:rPr>
          <w:i/>
        </w:rPr>
        <w:t>Výsledkem je funkční systém pro monitorování prostředí s možností vzdáleného přístupu k datům.</w:t>
      </w:r>
    </w:p>
    <w:p w14:paraId="52182D8A" w14:textId="77777777" w:rsidR="00FA3ABF" w:rsidRPr="00FC7A73" w:rsidRDefault="00FA3ABF" w:rsidP="003B2B9F">
      <w:pPr>
        <w:pStyle w:val="resum"/>
      </w:pPr>
      <w:bookmarkStart w:id="4" w:name="_Toc37577729"/>
      <w:r w:rsidRPr="00FC7A73">
        <w:lastRenderedPageBreak/>
        <w:t>OBSAH</w:t>
      </w:r>
      <w:bookmarkEnd w:id="4"/>
    </w:p>
    <w:p w14:paraId="7D36BE98" w14:textId="766C778A" w:rsidR="00816A92" w:rsidRDefault="003B2B9F">
      <w:pPr>
        <w:pStyle w:val="Obsah1"/>
        <w:rPr>
          <w:rFonts w:asciiTheme="minorHAnsi" w:eastAsiaTheme="minorEastAsia" w:hAnsiTheme="minorHAnsi" w:cstheme="minorBidi"/>
          <w:b w:val="0"/>
          <w:bCs w:val="0"/>
          <w:caps w:val="0"/>
          <w:kern w:val="2"/>
          <w:sz w:val="24"/>
          <w:szCs w:val="24"/>
          <w14:ligatures w14:val="standardContextual"/>
        </w:rPr>
      </w:pPr>
      <w:r>
        <w:fldChar w:fldCharType="begin"/>
      </w:r>
      <w:r>
        <w:instrText xml:space="preserve"> TOC \o "2-3" \t "Nadpis 1;1;NadpisHlavniNecisl;1" </w:instrText>
      </w:r>
      <w:r>
        <w:fldChar w:fldCharType="separate"/>
      </w:r>
      <w:r w:rsidR="00816A92">
        <w:t>úvod</w:t>
      </w:r>
      <w:r w:rsidR="00816A92">
        <w:tab/>
      </w:r>
      <w:r w:rsidR="00816A92">
        <w:fldChar w:fldCharType="begin"/>
      </w:r>
      <w:r w:rsidR="00816A92">
        <w:instrText xml:space="preserve"> PAGEREF _Toc224808527 \h </w:instrText>
      </w:r>
      <w:r w:rsidR="00816A92">
        <w:fldChar w:fldCharType="separate"/>
      </w:r>
      <w:r w:rsidR="00816A92">
        <w:t>8</w:t>
      </w:r>
      <w:r w:rsidR="00816A92">
        <w:fldChar w:fldCharType="end"/>
      </w:r>
    </w:p>
    <w:p w14:paraId="383AD464" w14:textId="4E707717"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1</w:t>
      </w:r>
      <w:r>
        <w:rPr>
          <w:rFonts w:asciiTheme="minorHAnsi" w:eastAsiaTheme="minorEastAsia" w:hAnsiTheme="minorHAnsi" w:cstheme="minorBidi"/>
          <w:b w:val="0"/>
          <w:bCs w:val="0"/>
          <w:caps w:val="0"/>
          <w:kern w:val="2"/>
          <w:sz w:val="24"/>
          <w:szCs w:val="24"/>
          <w14:ligatures w14:val="standardContextual"/>
        </w:rPr>
        <w:tab/>
      </w:r>
      <w:r>
        <w:t>Teoretická část a analýza nástrojů</w:t>
      </w:r>
      <w:r>
        <w:tab/>
      </w:r>
      <w:r>
        <w:fldChar w:fldCharType="begin"/>
      </w:r>
      <w:r>
        <w:instrText xml:space="preserve"> PAGEREF _Toc224808528 \h </w:instrText>
      </w:r>
      <w:r>
        <w:fldChar w:fldCharType="separate"/>
      </w:r>
      <w:r>
        <w:t>9</w:t>
      </w:r>
      <w:r>
        <w:fldChar w:fldCharType="end"/>
      </w:r>
    </w:p>
    <w:p w14:paraId="43F2CDE1" w14:textId="41C102BA"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Internet věcí (IoT)</w:t>
      </w:r>
      <w:r>
        <w:rPr>
          <w:noProof/>
        </w:rPr>
        <w:tab/>
      </w:r>
      <w:r>
        <w:rPr>
          <w:noProof/>
        </w:rPr>
        <w:fldChar w:fldCharType="begin"/>
      </w:r>
      <w:r>
        <w:rPr>
          <w:noProof/>
        </w:rPr>
        <w:instrText xml:space="preserve"> PAGEREF _Toc224808529 \h </w:instrText>
      </w:r>
      <w:r>
        <w:rPr>
          <w:noProof/>
        </w:rPr>
      </w:r>
      <w:r>
        <w:rPr>
          <w:noProof/>
        </w:rPr>
        <w:fldChar w:fldCharType="separate"/>
      </w:r>
      <w:r>
        <w:rPr>
          <w:noProof/>
        </w:rPr>
        <w:t>9</w:t>
      </w:r>
      <w:r>
        <w:rPr>
          <w:noProof/>
        </w:rPr>
        <w:fldChar w:fldCharType="end"/>
      </w:r>
    </w:p>
    <w:p w14:paraId="54D10A80" w14:textId="1EBED336"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Mikrokontroler ESP32</w:t>
      </w:r>
      <w:r>
        <w:rPr>
          <w:noProof/>
        </w:rPr>
        <w:tab/>
      </w:r>
      <w:r>
        <w:rPr>
          <w:noProof/>
        </w:rPr>
        <w:fldChar w:fldCharType="begin"/>
      </w:r>
      <w:r>
        <w:rPr>
          <w:noProof/>
        </w:rPr>
        <w:instrText xml:space="preserve"> PAGEREF _Toc224808530 \h </w:instrText>
      </w:r>
      <w:r>
        <w:rPr>
          <w:noProof/>
        </w:rPr>
      </w:r>
      <w:r>
        <w:rPr>
          <w:noProof/>
        </w:rPr>
        <w:fldChar w:fldCharType="separate"/>
      </w:r>
      <w:r>
        <w:rPr>
          <w:noProof/>
        </w:rPr>
        <w:t>9</w:t>
      </w:r>
      <w:r>
        <w:rPr>
          <w:noProof/>
        </w:rPr>
        <w:fldChar w:fldCharType="end"/>
      </w:r>
    </w:p>
    <w:p w14:paraId="728CC190" w14:textId="7BB0E4FF"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1.2.1</w:t>
      </w:r>
      <w:r>
        <w:rPr>
          <w:rFonts w:asciiTheme="minorHAnsi" w:eastAsiaTheme="minorEastAsia" w:hAnsiTheme="minorHAnsi" w:cstheme="minorBidi"/>
          <w:iCs w:val="0"/>
          <w:noProof/>
          <w:kern w:val="2"/>
          <w:sz w:val="24"/>
          <w14:ligatures w14:val="standardContextual"/>
        </w:rPr>
        <w:tab/>
      </w:r>
      <w:r>
        <w:rPr>
          <w:noProof/>
        </w:rPr>
        <w:t>Důvody volby ESP32</w:t>
      </w:r>
      <w:r>
        <w:rPr>
          <w:noProof/>
        </w:rPr>
        <w:tab/>
      </w:r>
      <w:r>
        <w:rPr>
          <w:noProof/>
        </w:rPr>
        <w:fldChar w:fldCharType="begin"/>
      </w:r>
      <w:r>
        <w:rPr>
          <w:noProof/>
        </w:rPr>
        <w:instrText xml:space="preserve"> PAGEREF _Toc224808531 \h </w:instrText>
      </w:r>
      <w:r>
        <w:rPr>
          <w:noProof/>
        </w:rPr>
      </w:r>
      <w:r>
        <w:rPr>
          <w:noProof/>
        </w:rPr>
        <w:fldChar w:fldCharType="separate"/>
      </w:r>
      <w:r>
        <w:rPr>
          <w:noProof/>
        </w:rPr>
        <w:t>9</w:t>
      </w:r>
      <w:r>
        <w:rPr>
          <w:noProof/>
        </w:rPr>
        <w:fldChar w:fldCharType="end"/>
      </w:r>
    </w:p>
    <w:p w14:paraId="1CEAB530" w14:textId="6A307E32"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Použité senzory a komponenty</w:t>
      </w:r>
      <w:r>
        <w:rPr>
          <w:noProof/>
        </w:rPr>
        <w:tab/>
      </w:r>
      <w:r>
        <w:rPr>
          <w:noProof/>
        </w:rPr>
        <w:fldChar w:fldCharType="begin"/>
      </w:r>
      <w:r>
        <w:rPr>
          <w:noProof/>
        </w:rPr>
        <w:instrText xml:space="preserve"> PAGEREF _Toc224808532 \h </w:instrText>
      </w:r>
      <w:r>
        <w:rPr>
          <w:noProof/>
        </w:rPr>
      </w:r>
      <w:r>
        <w:rPr>
          <w:noProof/>
        </w:rPr>
        <w:fldChar w:fldCharType="separate"/>
      </w:r>
      <w:r>
        <w:rPr>
          <w:noProof/>
        </w:rPr>
        <w:t>10</w:t>
      </w:r>
      <w:r>
        <w:rPr>
          <w:noProof/>
        </w:rPr>
        <w:fldChar w:fldCharType="end"/>
      </w:r>
    </w:p>
    <w:p w14:paraId="7335C049" w14:textId="29AD4F17"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1.3.1</w:t>
      </w:r>
      <w:r>
        <w:rPr>
          <w:rFonts w:asciiTheme="minorHAnsi" w:eastAsiaTheme="minorEastAsia" w:hAnsiTheme="minorHAnsi" w:cstheme="minorBidi"/>
          <w:iCs w:val="0"/>
          <w:noProof/>
          <w:kern w:val="2"/>
          <w:sz w:val="24"/>
          <w14:ligatures w14:val="standardContextual"/>
        </w:rPr>
        <w:tab/>
      </w:r>
      <w:r>
        <w:rPr>
          <w:noProof/>
        </w:rPr>
        <w:t>Senzor okolního prostředí (BME280)</w:t>
      </w:r>
      <w:r>
        <w:rPr>
          <w:noProof/>
        </w:rPr>
        <w:tab/>
      </w:r>
      <w:r>
        <w:rPr>
          <w:noProof/>
        </w:rPr>
        <w:fldChar w:fldCharType="begin"/>
      </w:r>
      <w:r>
        <w:rPr>
          <w:noProof/>
        </w:rPr>
        <w:instrText xml:space="preserve"> PAGEREF _Toc224808533 \h </w:instrText>
      </w:r>
      <w:r>
        <w:rPr>
          <w:noProof/>
        </w:rPr>
      </w:r>
      <w:r>
        <w:rPr>
          <w:noProof/>
        </w:rPr>
        <w:fldChar w:fldCharType="separate"/>
      </w:r>
      <w:r>
        <w:rPr>
          <w:noProof/>
        </w:rPr>
        <w:t>10</w:t>
      </w:r>
      <w:r>
        <w:rPr>
          <w:noProof/>
        </w:rPr>
        <w:fldChar w:fldCharType="end"/>
      </w:r>
    </w:p>
    <w:p w14:paraId="701EA628" w14:textId="78A55339"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1.3.2</w:t>
      </w:r>
      <w:r>
        <w:rPr>
          <w:rFonts w:asciiTheme="minorHAnsi" w:eastAsiaTheme="minorEastAsia" w:hAnsiTheme="minorHAnsi" w:cstheme="minorBidi"/>
          <w:iCs w:val="0"/>
          <w:noProof/>
          <w:kern w:val="2"/>
          <w:sz w:val="24"/>
          <w14:ligatures w14:val="standardContextual"/>
        </w:rPr>
        <w:tab/>
      </w:r>
      <w:r>
        <w:rPr>
          <w:noProof/>
        </w:rPr>
        <w:t>Radarový senzor přítomnosti HLK-LD2450 (mmWave)</w:t>
      </w:r>
      <w:r>
        <w:rPr>
          <w:noProof/>
        </w:rPr>
        <w:tab/>
      </w:r>
      <w:r>
        <w:rPr>
          <w:noProof/>
        </w:rPr>
        <w:fldChar w:fldCharType="begin"/>
      </w:r>
      <w:r>
        <w:rPr>
          <w:noProof/>
        </w:rPr>
        <w:instrText xml:space="preserve"> PAGEREF _Toc224808534 \h </w:instrText>
      </w:r>
      <w:r>
        <w:rPr>
          <w:noProof/>
        </w:rPr>
      </w:r>
      <w:r>
        <w:rPr>
          <w:noProof/>
        </w:rPr>
        <w:fldChar w:fldCharType="separate"/>
      </w:r>
      <w:r>
        <w:rPr>
          <w:noProof/>
        </w:rPr>
        <w:t>10</w:t>
      </w:r>
      <w:r>
        <w:rPr>
          <w:noProof/>
        </w:rPr>
        <w:fldChar w:fldCharType="end"/>
      </w:r>
    </w:p>
    <w:p w14:paraId="62D92D43" w14:textId="55A036EA"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1.3.3</w:t>
      </w:r>
      <w:r>
        <w:rPr>
          <w:rFonts w:asciiTheme="minorHAnsi" w:eastAsiaTheme="minorEastAsia" w:hAnsiTheme="minorHAnsi" w:cstheme="minorBidi"/>
          <w:iCs w:val="0"/>
          <w:noProof/>
          <w:kern w:val="2"/>
          <w:sz w:val="24"/>
          <w14:ligatures w14:val="standardContextual"/>
        </w:rPr>
        <w:tab/>
      </w:r>
      <w:r>
        <w:rPr>
          <w:noProof/>
        </w:rPr>
        <w:t>Modul pro SD kartu</w:t>
      </w:r>
      <w:r>
        <w:rPr>
          <w:noProof/>
        </w:rPr>
        <w:tab/>
      </w:r>
      <w:r>
        <w:rPr>
          <w:noProof/>
        </w:rPr>
        <w:fldChar w:fldCharType="begin"/>
      </w:r>
      <w:r>
        <w:rPr>
          <w:noProof/>
        </w:rPr>
        <w:instrText xml:space="preserve"> PAGEREF _Toc224808535 \h </w:instrText>
      </w:r>
      <w:r>
        <w:rPr>
          <w:noProof/>
        </w:rPr>
      </w:r>
      <w:r>
        <w:rPr>
          <w:noProof/>
        </w:rPr>
        <w:fldChar w:fldCharType="separate"/>
      </w:r>
      <w:r>
        <w:rPr>
          <w:noProof/>
        </w:rPr>
        <w:t>11</w:t>
      </w:r>
      <w:r>
        <w:rPr>
          <w:noProof/>
        </w:rPr>
        <w:fldChar w:fldCharType="end"/>
      </w:r>
    </w:p>
    <w:p w14:paraId="40AA505C" w14:textId="64E2BF89"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1.3.4</w:t>
      </w:r>
      <w:r>
        <w:rPr>
          <w:rFonts w:asciiTheme="minorHAnsi" w:eastAsiaTheme="minorEastAsia" w:hAnsiTheme="minorHAnsi" w:cstheme="minorBidi"/>
          <w:iCs w:val="0"/>
          <w:noProof/>
          <w:kern w:val="2"/>
          <w:sz w:val="24"/>
          <w14:ligatures w14:val="standardContextual"/>
        </w:rPr>
        <w:tab/>
      </w:r>
      <w:r>
        <w:rPr>
          <w:noProof/>
        </w:rPr>
        <w:t>OLED displej</w:t>
      </w:r>
      <w:r>
        <w:rPr>
          <w:noProof/>
        </w:rPr>
        <w:tab/>
      </w:r>
      <w:r>
        <w:rPr>
          <w:noProof/>
        </w:rPr>
        <w:fldChar w:fldCharType="begin"/>
      </w:r>
      <w:r>
        <w:rPr>
          <w:noProof/>
        </w:rPr>
        <w:instrText xml:space="preserve"> PAGEREF _Toc224808536 \h </w:instrText>
      </w:r>
      <w:r>
        <w:rPr>
          <w:noProof/>
        </w:rPr>
      </w:r>
      <w:r>
        <w:rPr>
          <w:noProof/>
        </w:rPr>
        <w:fldChar w:fldCharType="separate"/>
      </w:r>
      <w:r>
        <w:rPr>
          <w:noProof/>
        </w:rPr>
        <w:t>11</w:t>
      </w:r>
      <w:r>
        <w:rPr>
          <w:noProof/>
        </w:rPr>
        <w:fldChar w:fldCharType="end"/>
      </w:r>
    </w:p>
    <w:p w14:paraId="60D9BE46" w14:textId="0D9AADF6"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Serverová infrastruktura</w:t>
      </w:r>
      <w:r>
        <w:rPr>
          <w:noProof/>
        </w:rPr>
        <w:tab/>
      </w:r>
      <w:r>
        <w:rPr>
          <w:noProof/>
        </w:rPr>
        <w:fldChar w:fldCharType="begin"/>
      </w:r>
      <w:r>
        <w:rPr>
          <w:noProof/>
        </w:rPr>
        <w:instrText xml:space="preserve"> PAGEREF _Toc224808537 \h </w:instrText>
      </w:r>
      <w:r>
        <w:rPr>
          <w:noProof/>
        </w:rPr>
      </w:r>
      <w:r>
        <w:rPr>
          <w:noProof/>
        </w:rPr>
        <w:fldChar w:fldCharType="separate"/>
      </w:r>
      <w:r>
        <w:rPr>
          <w:noProof/>
        </w:rPr>
        <w:t>11</w:t>
      </w:r>
      <w:r>
        <w:rPr>
          <w:noProof/>
        </w:rPr>
        <w:fldChar w:fldCharType="end"/>
      </w:r>
    </w:p>
    <w:p w14:paraId="1C657001" w14:textId="4B998B0E"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1.4.1</w:t>
      </w:r>
      <w:r>
        <w:rPr>
          <w:rFonts w:asciiTheme="minorHAnsi" w:eastAsiaTheme="minorEastAsia" w:hAnsiTheme="minorHAnsi" w:cstheme="minorBidi"/>
          <w:iCs w:val="0"/>
          <w:noProof/>
          <w:kern w:val="2"/>
          <w:sz w:val="24"/>
          <w14:ligatures w14:val="standardContextual"/>
        </w:rPr>
        <w:tab/>
      </w:r>
      <w:r>
        <w:rPr>
          <w:noProof/>
        </w:rPr>
        <w:t>Proxmox Virtual Environment</w:t>
      </w:r>
      <w:r>
        <w:rPr>
          <w:noProof/>
        </w:rPr>
        <w:tab/>
      </w:r>
      <w:r>
        <w:rPr>
          <w:noProof/>
        </w:rPr>
        <w:fldChar w:fldCharType="begin"/>
      </w:r>
      <w:r>
        <w:rPr>
          <w:noProof/>
        </w:rPr>
        <w:instrText xml:space="preserve"> PAGEREF _Toc224808538 \h </w:instrText>
      </w:r>
      <w:r>
        <w:rPr>
          <w:noProof/>
        </w:rPr>
      </w:r>
      <w:r>
        <w:rPr>
          <w:noProof/>
        </w:rPr>
        <w:fldChar w:fldCharType="separate"/>
      </w:r>
      <w:r>
        <w:rPr>
          <w:noProof/>
        </w:rPr>
        <w:t>11</w:t>
      </w:r>
      <w:r>
        <w:rPr>
          <w:noProof/>
        </w:rPr>
        <w:fldChar w:fldCharType="end"/>
      </w:r>
    </w:p>
    <w:p w14:paraId="7A869167" w14:textId="117893A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1.4.2</w:t>
      </w:r>
      <w:r>
        <w:rPr>
          <w:rFonts w:asciiTheme="minorHAnsi" w:eastAsiaTheme="minorEastAsia" w:hAnsiTheme="minorHAnsi" w:cstheme="minorBidi"/>
          <w:iCs w:val="0"/>
          <w:noProof/>
          <w:kern w:val="2"/>
          <w:sz w:val="24"/>
          <w14:ligatures w14:val="standardContextual"/>
        </w:rPr>
        <w:tab/>
      </w:r>
      <w:r>
        <w:rPr>
          <w:noProof/>
        </w:rPr>
        <w:t>Debian 13</w:t>
      </w:r>
      <w:r>
        <w:rPr>
          <w:noProof/>
        </w:rPr>
        <w:tab/>
      </w:r>
      <w:r>
        <w:rPr>
          <w:noProof/>
        </w:rPr>
        <w:fldChar w:fldCharType="begin"/>
      </w:r>
      <w:r>
        <w:rPr>
          <w:noProof/>
        </w:rPr>
        <w:instrText xml:space="preserve"> PAGEREF _Toc224808539 \h </w:instrText>
      </w:r>
      <w:r>
        <w:rPr>
          <w:noProof/>
        </w:rPr>
      </w:r>
      <w:r>
        <w:rPr>
          <w:noProof/>
        </w:rPr>
        <w:fldChar w:fldCharType="separate"/>
      </w:r>
      <w:r>
        <w:rPr>
          <w:noProof/>
        </w:rPr>
        <w:t>12</w:t>
      </w:r>
      <w:r>
        <w:rPr>
          <w:noProof/>
        </w:rPr>
        <w:fldChar w:fldCharType="end"/>
      </w:r>
    </w:p>
    <w:p w14:paraId="178521B8" w14:textId="6AB1F11B"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1.4.3</w:t>
      </w:r>
      <w:r>
        <w:rPr>
          <w:rFonts w:asciiTheme="minorHAnsi" w:eastAsiaTheme="minorEastAsia" w:hAnsiTheme="minorHAnsi" w:cstheme="minorBidi"/>
          <w:iCs w:val="0"/>
          <w:noProof/>
          <w:kern w:val="2"/>
          <w:sz w:val="24"/>
          <w14:ligatures w14:val="standardContextual"/>
        </w:rPr>
        <w:tab/>
      </w:r>
      <w:r>
        <w:rPr>
          <w:noProof/>
        </w:rPr>
        <w:t>XAMPP (Apache, MySQL, PHP)</w:t>
      </w:r>
      <w:r>
        <w:rPr>
          <w:noProof/>
        </w:rPr>
        <w:tab/>
      </w:r>
      <w:r>
        <w:rPr>
          <w:noProof/>
        </w:rPr>
        <w:fldChar w:fldCharType="begin"/>
      </w:r>
      <w:r>
        <w:rPr>
          <w:noProof/>
        </w:rPr>
        <w:instrText xml:space="preserve"> PAGEREF _Toc224808540 \h </w:instrText>
      </w:r>
      <w:r>
        <w:rPr>
          <w:noProof/>
        </w:rPr>
      </w:r>
      <w:r>
        <w:rPr>
          <w:noProof/>
        </w:rPr>
        <w:fldChar w:fldCharType="separate"/>
      </w:r>
      <w:r>
        <w:rPr>
          <w:noProof/>
        </w:rPr>
        <w:t>12</w:t>
      </w:r>
      <w:r>
        <w:rPr>
          <w:noProof/>
        </w:rPr>
        <w:fldChar w:fldCharType="end"/>
      </w:r>
    </w:p>
    <w:p w14:paraId="696B48B6" w14:textId="6B9B7A68"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Webová aplikace</w:t>
      </w:r>
      <w:r>
        <w:rPr>
          <w:noProof/>
        </w:rPr>
        <w:tab/>
      </w:r>
      <w:r>
        <w:rPr>
          <w:noProof/>
        </w:rPr>
        <w:fldChar w:fldCharType="begin"/>
      </w:r>
      <w:r>
        <w:rPr>
          <w:noProof/>
        </w:rPr>
        <w:instrText xml:space="preserve"> PAGEREF _Toc224808541 \h </w:instrText>
      </w:r>
      <w:r>
        <w:rPr>
          <w:noProof/>
        </w:rPr>
      </w:r>
      <w:r>
        <w:rPr>
          <w:noProof/>
        </w:rPr>
        <w:fldChar w:fldCharType="separate"/>
      </w:r>
      <w:r>
        <w:rPr>
          <w:noProof/>
        </w:rPr>
        <w:t>12</w:t>
      </w:r>
      <w:r>
        <w:rPr>
          <w:noProof/>
        </w:rPr>
        <w:fldChar w:fldCharType="end"/>
      </w:r>
    </w:p>
    <w:p w14:paraId="53D16926" w14:textId="7C1CFFA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1.5.1</w:t>
      </w:r>
      <w:r>
        <w:rPr>
          <w:rFonts w:asciiTheme="minorHAnsi" w:eastAsiaTheme="minorEastAsia" w:hAnsiTheme="minorHAnsi" w:cstheme="minorBidi"/>
          <w:iCs w:val="0"/>
          <w:noProof/>
          <w:kern w:val="2"/>
          <w:sz w:val="24"/>
          <w14:ligatures w14:val="standardContextual"/>
        </w:rPr>
        <w:tab/>
      </w:r>
      <w:r>
        <w:rPr>
          <w:noProof/>
        </w:rPr>
        <w:t>PHP a CodeIgniter 4</w:t>
      </w:r>
      <w:r>
        <w:rPr>
          <w:noProof/>
        </w:rPr>
        <w:tab/>
      </w:r>
      <w:r>
        <w:rPr>
          <w:noProof/>
        </w:rPr>
        <w:fldChar w:fldCharType="begin"/>
      </w:r>
      <w:r>
        <w:rPr>
          <w:noProof/>
        </w:rPr>
        <w:instrText xml:space="preserve"> PAGEREF _Toc224808542 \h </w:instrText>
      </w:r>
      <w:r>
        <w:rPr>
          <w:noProof/>
        </w:rPr>
      </w:r>
      <w:r>
        <w:rPr>
          <w:noProof/>
        </w:rPr>
        <w:fldChar w:fldCharType="separate"/>
      </w:r>
      <w:r>
        <w:rPr>
          <w:noProof/>
        </w:rPr>
        <w:t>12</w:t>
      </w:r>
      <w:r>
        <w:rPr>
          <w:noProof/>
        </w:rPr>
        <w:fldChar w:fldCharType="end"/>
      </w:r>
    </w:p>
    <w:p w14:paraId="23BBBA63" w14:textId="28318267"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1.5.2</w:t>
      </w:r>
      <w:r>
        <w:rPr>
          <w:rFonts w:asciiTheme="minorHAnsi" w:eastAsiaTheme="minorEastAsia" w:hAnsiTheme="minorHAnsi" w:cstheme="minorBidi"/>
          <w:iCs w:val="0"/>
          <w:noProof/>
          <w:kern w:val="2"/>
          <w:sz w:val="24"/>
          <w14:ligatures w14:val="standardContextual"/>
        </w:rPr>
        <w:tab/>
      </w:r>
      <w:r>
        <w:rPr>
          <w:noProof/>
        </w:rPr>
        <w:t>MySQL databáze</w:t>
      </w:r>
      <w:r>
        <w:rPr>
          <w:noProof/>
        </w:rPr>
        <w:tab/>
      </w:r>
      <w:r>
        <w:rPr>
          <w:noProof/>
        </w:rPr>
        <w:fldChar w:fldCharType="begin"/>
      </w:r>
      <w:r>
        <w:rPr>
          <w:noProof/>
        </w:rPr>
        <w:instrText xml:space="preserve"> PAGEREF _Toc224808543 \h </w:instrText>
      </w:r>
      <w:r>
        <w:rPr>
          <w:noProof/>
        </w:rPr>
      </w:r>
      <w:r>
        <w:rPr>
          <w:noProof/>
        </w:rPr>
        <w:fldChar w:fldCharType="separate"/>
      </w:r>
      <w:r>
        <w:rPr>
          <w:noProof/>
        </w:rPr>
        <w:t>13</w:t>
      </w:r>
      <w:r>
        <w:rPr>
          <w:noProof/>
        </w:rPr>
        <w:fldChar w:fldCharType="end"/>
      </w:r>
    </w:p>
    <w:p w14:paraId="73EA2ACC" w14:textId="3D0CFAB0"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1.5.3</w:t>
      </w:r>
      <w:r>
        <w:rPr>
          <w:rFonts w:asciiTheme="minorHAnsi" w:eastAsiaTheme="minorEastAsia" w:hAnsiTheme="minorHAnsi" w:cstheme="minorBidi"/>
          <w:iCs w:val="0"/>
          <w:noProof/>
          <w:kern w:val="2"/>
          <w:sz w:val="24"/>
          <w14:ligatures w14:val="standardContextual"/>
        </w:rPr>
        <w:tab/>
      </w:r>
      <w:r>
        <w:rPr>
          <w:noProof/>
        </w:rPr>
        <w:t>Frontend – HTML, Bootstrap, Font Awesome a JavaScript</w:t>
      </w:r>
      <w:r>
        <w:rPr>
          <w:noProof/>
        </w:rPr>
        <w:tab/>
      </w:r>
      <w:r>
        <w:rPr>
          <w:noProof/>
        </w:rPr>
        <w:fldChar w:fldCharType="begin"/>
      </w:r>
      <w:r>
        <w:rPr>
          <w:noProof/>
        </w:rPr>
        <w:instrText xml:space="preserve"> PAGEREF _Toc224808544 \h </w:instrText>
      </w:r>
      <w:r>
        <w:rPr>
          <w:noProof/>
        </w:rPr>
      </w:r>
      <w:r>
        <w:rPr>
          <w:noProof/>
        </w:rPr>
        <w:fldChar w:fldCharType="separate"/>
      </w:r>
      <w:r>
        <w:rPr>
          <w:noProof/>
        </w:rPr>
        <w:t>13</w:t>
      </w:r>
      <w:r>
        <w:rPr>
          <w:noProof/>
        </w:rPr>
        <w:fldChar w:fldCharType="end"/>
      </w:r>
    </w:p>
    <w:p w14:paraId="7978D535" w14:textId="55F5D3B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1.5.4</w:t>
      </w:r>
      <w:r>
        <w:rPr>
          <w:rFonts w:asciiTheme="minorHAnsi" w:eastAsiaTheme="minorEastAsia" w:hAnsiTheme="minorHAnsi" w:cstheme="minorBidi"/>
          <w:iCs w:val="0"/>
          <w:noProof/>
          <w:kern w:val="2"/>
          <w:sz w:val="24"/>
          <w14:ligatures w14:val="standardContextual"/>
        </w:rPr>
        <w:tab/>
      </w:r>
      <w:r>
        <w:rPr>
          <w:noProof/>
        </w:rPr>
        <w:t>Vizualizace dat – Chart.js</w:t>
      </w:r>
      <w:r>
        <w:rPr>
          <w:noProof/>
        </w:rPr>
        <w:tab/>
      </w:r>
      <w:r>
        <w:rPr>
          <w:noProof/>
        </w:rPr>
        <w:fldChar w:fldCharType="begin"/>
      </w:r>
      <w:r>
        <w:rPr>
          <w:noProof/>
        </w:rPr>
        <w:instrText xml:space="preserve"> PAGEREF _Toc224808545 \h </w:instrText>
      </w:r>
      <w:r>
        <w:rPr>
          <w:noProof/>
        </w:rPr>
      </w:r>
      <w:r>
        <w:rPr>
          <w:noProof/>
        </w:rPr>
        <w:fldChar w:fldCharType="separate"/>
      </w:r>
      <w:r>
        <w:rPr>
          <w:noProof/>
        </w:rPr>
        <w:t>13</w:t>
      </w:r>
      <w:r>
        <w:rPr>
          <w:noProof/>
        </w:rPr>
        <w:fldChar w:fldCharType="end"/>
      </w:r>
    </w:p>
    <w:p w14:paraId="2B985142" w14:textId="4B74E66A"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2</w:t>
      </w:r>
      <w:r>
        <w:rPr>
          <w:rFonts w:asciiTheme="minorHAnsi" w:eastAsiaTheme="minorEastAsia" w:hAnsiTheme="minorHAnsi" w:cstheme="minorBidi"/>
          <w:b w:val="0"/>
          <w:bCs w:val="0"/>
          <w:caps w:val="0"/>
          <w:kern w:val="2"/>
          <w:sz w:val="24"/>
          <w:szCs w:val="24"/>
          <w14:ligatures w14:val="standardContextual"/>
        </w:rPr>
        <w:tab/>
      </w:r>
      <w:r>
        <w:t>Cíle práce a systémové požadavky</w:t>
      </w:r>
      <w:r>
        <w:tab/>
      </w:r>
      <w:r>
        <w:fldChar w:fldCharType="begin"/>
      </w:r>
      <w:r>
        <w:instrText xml:space="preserve"> PAGEREF _Toc224808546 \h </w:instrText>
      </w:r>
      <w:r>
        <w:fldChar w:fldCharType="separate"/>
      </w:r>
      <w:r>
        <w:t>15</w:t>
      </w:r>
      <w:r>
        <w:fldChar w:fldCharType="end"/>
      </w:r>
    </w:p>
    <w:p w14:paraId="0D722653" w14:textId="5DE3D732"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Hlavní cíl</w:t>
      </w:r>
      <w:r>
        <w:rPr>
          <w:noProof/>
        </w:rPr>
        <w:tab/>
      </w:r>
      <w:r>
        <w:rPr>
          <w:noProof/>
        </w:rPr>
        <w:fldChar w:fldCharType="begin"/>
      </w:r>
      <w:r>
        <w:rPr>
          <w:noProof/>
        </w:rPr>
        <w:instrText xml:space="preserve"> PAGEREF _Toc224808547 \h </w:instrText>
      </w:r>
      <w:r>
        <w:rPr>
          <w:noProof/>
        </w:rPr>
      </w:r>
      <w:r>
        <w:rPr>
          <w:noProof/>
        </w:rPr>
        <w:fldChar w:fldCharType="separate"/>
      </w:r>
      <w:r>
        <w:rPr>
          <w:noProof/>
        </w:rPr>
        <w:t>15</w:t>
      </w:r>
      <w:r>
        <w:rPr>
          <w:noProof/>
        </w:rPr>
        <w:fldChar w:fldCharType="end"/>
      </w:r>
    </w:p>
    <w:p w14:paraId="6F34ED5B" w14:textId="4CCF42A8"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2.1.1</w:t>
      </w:r>
      <w:r>
        <w:rPr>
          <w:rFonts w:asciiTheme="minorHAnsi" w:eastAsiaTheme="minorEastAsia" w:hAnsiTheme="minorHAnsi" w:cstheme="minorBidi"/>
          <w:iCs w:val="0"/>
          <w:noProof/>
          <w:kern w:val="2"/>
          <w:sz w:val="24"/>
          <w14:ligatures w14:val="standardContextual"/>
        </w:rPr>
        <w:tab/>
      </w:r>
      <w:r>
        <w:rPr>
          <w:noProof/>
        </w:rPr>
        <w:t>Systém se skládá ze dvou hlavních částí:</w:t>
      </w:r>
      <w:r>
        <w:rPr>
          <w:noProof/>
        </w:rPr>
        <w:tab/>
      </w:r>
      <w:r>
        <w:rPr>
          <w:noProof/>
        </w:rPr>
        <w:fldChar w:fldCharType="begin"/>
      </w:r>
      <w:r>
        <w:rPr>
          <w:noProof/>
        </w:rPr>
        <w:instrText xml:space="preserve"> PAGEREF _Toc224808548 \h </w:instrText>
      </w:r>
      <w:r>
        <w:rPr>
          <w:noProof/>
        </w:rPr>
      </w:r>
      <w:r>
        <w:rPr>
          <w:noProof/>
        </w:rPr>
        <w:fldChar w:fldCharType="separate"/>
      </w:r>
      <w:r>
        <w:rPr>
          <w:noProof/>
        </w:rPr>
        <w:t>15</w:t>
      </w:r>
      <w:r>
        <w:rPr>
          <w:noProof/>
        </w:rPr>
        <w:fldChar w:fldCharType="end"/>
      </w:r>
    </w:p>
    <w:p w14:paraId="5C82A688" w14:textId="2D517CF2"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2.2</w:t>
      </w:r>
      <w:r>
        <w:rPr>
          <w:rFonts w:asciiTheme="minorHAnsi" w:eastAsiaTheme="minorEastAsia" w:hAnsiTheme="minorHAnsi" w:cstheme="minorBidi"/>
          <w:noProof/>
          <w:kern w:val="2"/>
          <w:sz w:val="24"/>
          <w:szCs w:val="24"/>
          <w14:ligatures w14:val="standardContextual"/>
        </w:rPr>
        <w:tab/>
      </w:r>
      <w:r>
        <w:rPr>
          <w:noProof/>
        </w:rPr>
        <w:t>Dílčí technické cíle</w:t>
      </w:r>
      <w:r>
        <w:rPr>
          <w:noProof/>
        </w:rPr>
        <w:tab/>
      </w:r>
      <w:r>
        <w:rPr>
          <w:noProof/>
        </w:rPr>
        <w:fldChar w:fldCharType="begin"/>
      </w:r>
      <w:r>
        <w:rPr>
          <w:noProof/>
        </w:rPr>
        <w:instrText xml:space="preserve"> PAGEREF _Toc224808549 \h </w:instrText>
      </w:r>
      <w:r>
        <w:rPr>
          <w:noProof/>
        </w:rPr>
      </w:r>
      <w:r>
        <w:rPr>
          <w:noProof/>
        </w:rPr>
        <w:fldChar w:fldCharType="separate"/>
      </w:r>
      <w:r>
        <w:rPr>
          <w:noProof/>
        </w:rPr>
        <w:t>15</w:t>
      </w:r>
      <w:r>
        <w:rPr>
          <w:noProof/>
        </w:rPr>
        <w:fldChar w:fldCharType="end"/>
      </w:r>
    </w:p>
    <w:p w14:paraId="1B3B8D98" w14:textId="0340D78E"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2.2.1</w:t>
      </w:r>
      <w:r>
        <w:rPr>
          <w:rFonts w:asciiTheme="minorHAnsi" w:eastAsiaTheme="minorEastAsia" w:hAnsiTheme="minorHAnsi" w:cstheme="minorBidi"/>
          <w:iCs w:val="0"/>
          <w:noProof/>
          <w:kern w:val="2"/>
          <w:sz w:val="24"/>
          <w14:ligatures w14:val="standardContextual"/>
        </w:rPr>
        <w:tab/>
      </w:r>
      <w:r>
        <w:rPr>
          <w:noProof/>
        </w:rPr>
        <w:t>Sběr a zpracování dat</w:t>
      </w:r>
      <w:r>
        <w:rPr>
          <w:noProof/>
        </w:rPr>
        <w:tab/>
      </w:r>
      <w:r>
        <w:rPr>
          <w:noProof/>
        </w:rPr>
        <w:fldChar w:fldCharType="begin"/>
      </w:r>
      <w:r>
        <w:rPr>
          <w:noProof/>
        </w:rPr>
        <w:instrText xml:space="preserve"> PAGEREF _Toc224808550 \h </w:instrText>
      </w:r>
      <w:r>
        <w:rPr>
          <w:noProof/>
        </w:rPr>
      </w:r>
      <w:r>
        <w:rPr>
          <w:noProof/>
        </w:rPr>
        <w:fldChar w:fldCharType="separate"/>
      </w:r>
      <w:r>
        <w:rPr>
          <w:noProof/>
        </w:rPr>
        <w:t>15</w:t>
      </w:r>
      <w:r>
        <w:rPr>
          <w:noProof/>
        </w:rPr>
        <w:fldChar w:fldCharType="end"/>
      </w:r>
    </w:p>
    <w:p w14:paraId="56B3C00E" w14:textId="563F01A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2.2.2</w:t>
      </w:r>
      <w:r>
        <w:rPr>
          <w:rFonts w:asciiTheme="minorHAnsi" w:eastAsiaTheme="minorEastAsia" w:hAnsiTheme="minorHAnsi" w:cstheme="minorBidi"/>
          <w:iCs w:val="0"/>
          <w:noProof/>
          <w:kern w:val="2"/>
          <w:sz w:val="24"/>
          <w14:ligatures w14:val="standardContextual"/>
        </w:rPr>
        <w:tab/>
      </w:r>
      <w:r>
        <w:rPr>
          <w:noProof/>
        </w:rPr>
        <w:t>Zajištění spolehlivosti a zálohování dat</w:t>
      </w:r>
      <w:r>
        <w:rPr>
          <w:noProof/>
        </w:rPr>
        <w:tab/>
      </w:r>
      <w:r>
        <w:rPr>
          <w:noProof/>
        </w:rPr>
        <w:fldChar w:fldCharType="begin"/>
      </w:r>
      <w:r>
        <w:rPr>
          <w:noProof/>
        </w:rPr>
        <w:instrText xml:space="preserve"> PAGEREF _Toc224808551 \h </w:instrText>
      </w:r>
      <w:r>
        <w:rPr>
          <w:noProof/>
        </w:rPr>
      </w:r>
      <w:r>
        <w:rPr>
          <w:noProof/>
        </w:rPr>
        <w:fldChar w:fldCharType="separate"/>
      </w:r>
      <w:r>
        <w:rPr>
          <w:noProof/>
        </w:rPr>
        <w:t>15</w:t>
      </w:r>
      <w:r>
        <w:rPr>
          <w:noProof/>
        </w:rPr>
        <w:fldChar w:fldCharType="end"/>
      </w:r>
    </w:p>
    <w:p w14:paraId="48DBCFFF" w14:textId="04092F27"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2.2.3</w:t>
      </w:r>
      <w:r>
        <w:rPr>
          <w:rFonts w:asciiTheme="minorHAnsi" w:eastAsiaTheme="minorEastAsia" w:hAnsiTheme="minorHAnsi" w:cstheme="minorBidi"/>
          <w:iCs w:val="0"/>
          <w:noProof/>
          <w:kern w:val="2"/>
          <w:sz w:val="24"/>
          <w14:ligatures w14:val="standardContextual"/>
        </w:rPr>
        <w:tab/>
      </w:r>
      <w:r>
        <w:rPr>
          <w:noProof/>
        </w:rPr>
        <w:t>Automatická synchronizace dat</w:t>
      </w:r>
      <w:r>
        <w:rPr>
          <w:noProof/>
        </w:rPr>
        <w:tab/>
      </w:r>
      <w:r>
        <w:rPr>
          <w:noProof/>
        </w:rPr>
        <w:fldChar w:fldCharType="begin"/>
      </w:r>
      <w:r>
        <w:rPr>
          <w:noProof/>
        </w:rPr>
        <w:instrText xml:space="preserve"> PAGEREF _Toc224808552 \h </w:instrText>
      </w:r>
      <w:r>
        <w:rPr>
          <w:noProof/>
        </w:rPr>
      </w:r>
      <w:r>
        <w:rPr>
          <w:noProof/>
        </w:rPr>
        <w:fldChar w:fldCharType="separate"/>
      </w:r>
      <w:r>
        <w:rPr>
          <w:noProof/>
        </w:rPr>
        <w:t>16</w:t>
      </w:r>
      <w:r>
        <w:rPr>
          <w:noProof/>
        </w:rPr>
        <w:fldChar w:fldCharType="end"/>
      </w:r>
    </w:p>
    <w:p w14:paraId="33C74D98" w14:textId="370DBEDD"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2.2.4</w:t>
      </w:r>
      <w:r>
        <w:rPr>
          <w:rFonts w:asciiTheme="minorHAnsi" w:eastAsiaTheme="minorEastAsia" w:hAnsiTheme="minorHAnsi" w:cstheme="minorBidi"/>
          <w:iCs w:val="0"/>
          <w:noProof/>
          <w:kern w:val="2"/>
          <w:sz w:val="24"/>
          <w14:ligatures w14:val="standardContextual"/>
        </w:rPr>
        <w:tab/>
      </w:r>
      <w:r>
        <w:rPr>
          <w:noProof/>
        </w:rPr>
        <w:t>Vývoj webového rozhraní</w:t>
      </w:r>
      <w:r>
        <w:rPr>
          <w:noProof/>
        </w:rPr>
        <w:tab/>
      </w:r>
      <w:r>
        <w:rPr>
          <w:noProof/>
        </w:rPr>
        <w:fldChar w:fldCharType="begin"/>
      </w:r>
      <w:r>
        <w:rPr>
          <w:noProof/>
        </w:rPr>
        <w:instrText xml:space="preserve"> PAGEREF _Toc224808553 \h </w:instrText>
      </w:r>
      <w:r>
        <w:rPr>
          <w:noProof/>
        </w:rPr>
      </w:r>
      <w:r>
        <w:rPr>
          <w:noProof/>
        </w:rPr>
        <w:fldChar w:fldCharType="separate"/>
      </w:r>
      <w:r>
        <w:rPr>
          <w:noProof/>
        </w:rPr>
        <w:t>16</w:t>
      </w:r>
      <w:r>
        <w:rPr>
          <w:noProof/>
        </w:rPr>
        <w:fldChar w:fldCharType="end"/>
      </w:r>
    </w:p>
    <w:p w14:paraId="7FF87F88" w14:textId="6B468A18"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2.2.5</w:t>
      </w:r>
      <w:r>
        <w:rPr>
          <w:rFonts w:asciiTheme="minorHAnsi" w:eastAsiaTheme="minorEastAsia" w:hAnsiTheme="minorHAnsi" w:cstheme="minorBidi"/>
          <w:iCs w:val="0"/>
          <w:noProof/>
          <w:kern w:val="2"/>
          <w:sz w:val="24"/>
          <w14:ligatures w14:val="standardContextual"/>
        </w:rPr>
        <w:tab/>
      </w:r>
      <w:r>
        <w:rPr>
          <w:noProof/>
        </w:rPr>
        <w:t>Vizuální interpretace dat</w:t>
      </w:r>
      <w:r>
        <w:rPr>
          <w:noProof/>
        </w:rPr>
        <w:tab/>
      </w:r>
      <w:r>
        <w:rPr>
          <w:noProof/>
        </w:rPr>
        <w:fldChar w:fldCharType="begin"/>
      </w:r>
      <w:r>
        <w:rPr>
          <w:noProof/>
        </w:rPr>
        <w:instrText xml:space="preserve"> PAGEREF _Toc224808554 \h </w:instrText>
      </w:r>
      <w:r>
        <w:rPr>
          <w:noProof/>
        </w:rPr>
      </w:r>
      <w:r>
        <w:rPr>
          <w:noProof/>
        </w:rPr>
        <w:fldChar w:fldCharType="separate"/>
      </w:r>
      <w:r>
        <w:rPr>
          <w:noProof/>
        </w:rPr>
        <w:t>16</w:t>
      </w:r>
      <w:r>
        <w:rPr>
          <w:noProof/>
        </w:rPr>
        <w:fldChar w:fldCharType="end"/>
      </w:r>
    </w:p>
    <w:p w14:paraId="7B4170E6" w14:textId="26883579"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3</w:t>
      </w:r>
      <w:r>
        <w:rPr>
          <w:rFonts w:asciiTheme="minorHAnsi" w:eastAsiaTheme="minorEastAsia" w:hAnsiTheme="minorHAnsi" w:cstheme="minorBidi"/>
          <w:b w:val="0"/>
          <w:bCs w:val="0"/>
          <w:caps w:val="0"/>
          <w:kern w:val="2"/>
          <w:sz w:val="24"/>
          <w:szCs w:val="24"/>
          <w14:ligatures w14:val="standardContextual"/>
        </w:rPr>
        <w:tab/>
      </w:r>
      <w:r>
        <w:t>Technická část dokumentace</w:t>
      </w:r>
      <w:r>
        <w:tab/>
      </w:r>
      <w:r>
        <w:fldChar w:fldCharType="begin"/>
      </w:r>
      <w:r>
        <w:instrText xml:space="preserve"> PAGEREF _Toc224808555 \h </w:instrText>
      </w:r>
      <w:r>
        <w:fldChar w:fldCharType="separate"/>
      </w:r>
      <w:r>
        <w:t>17</w:t>
      </w:r>
      <w:r>
        <w:fldChar w:fldCharType="end"/>
      </w:r>
    </w:p>
    <w:p w14:paraId="1895285C" w14:textId="6609BA96"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3.1</w:t>
      </w:r>
      <w:r>
        <w:rPr>
          <w:rFonts w:asciiTheme="minorHAnsi" w:eastAsiaTheme="minorEastAsia" w:hAnsiTheme="minorHAnsi" w:cstheme="minorBidi"/>
          <w:noProof/>
          <w:kern w:val="2"/>
          <w:sz w:val="24"/>
          <w:szCs w:val="24"/>
          <w14:ligatures w14:val="standardContextual"/>
        </w:rPr>
        <w:tab/>
      </w:r>
      <w:r>
        <w:rPr>
          <w:noProof/>
        </w:rPr>
        <w:t>Návrh a realizace hardwaru</w:t>
      </w:r>
      <w:r>
        <w:rPr>
          <w:noProof/>
        </w:rPr>
        <w:tab/>
      </w:r>
      <w:r>
        <w:rPr>
          <w:noProof/>
        </w:rPr>
        <w:fldChar w:fldCharType="begin"/>
      </w:r>
      <w:r>
        <w:rPr>
          <w:noProof/>
        </w:rPr>
        <w:instrText xml:space="preserve"> PAGEREF _Toc224808556 \h </w:instrText>
      </w:r>
      <w:r>
        <w:rPr>
          <w:noProof/>
        </w:rPr>
      </w:r>
      <w:r>
        <w:rPr>
          <w:noProof/>
        </w:rPr>
        <w:fldChar w:fldCharType="separate"/>
      </w:r>
      <w:r>
        <w:rPr>
          <w:noProof/>
        </w:rPr>
        <w:t>17</w:t>
      </w:r>
      <w:r>
        <w:rPr>
          <w:noProof/>
        </w:rPr>
        <w:fldChar w:fldCharType="end"/>
      </w:r>
    </w:p>
    <w:p w14:paraId="2D3A0E31" w14:textId="4A7E1878"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3.1.1</w:t>
      </w:r>
      <w:r>
        <w:rPr>
          <w:rFonts w:asciiTheme="minorHAnsi" w:eastAsiaTheme="minorEastAsia" w:hAnsiTheme="minorHAnsi" w:cstheme="minorBidi"/>
          <w:iCs w:val="0"/>
          <w:noProof/>
          <w:kern w:val="2"/>
          <w:sz w:val="24"/>
          <w14:ligatures w14:val="standardContextual"/>
        </w:rPr>
        <w:tab/>
      </w:r>
      <w:r>
        <w:rPr>
          <w:noProof/>
        </w:rPr>
        <w:t>Vývojové prostředí EasyEDA</w:t>
      </w:r>
      <w:r>
        <w:rPr>
          <w:noProof/>
        </w:rPr>
        <w:tab/>
      </w:r>
      <w:r>
        <w:rPr>
          <w:noProof/>
        </w:rPr>
        <w:fldChar w:fldCharType="begin"/>
      </w:r>
      <w:r>
        <w:rPr>
          <w:noProof/>
        </w:rPr>
        <w:instrText xml:space="preserve"> PAGEREF _Toc224808557 \h </w:instrText>
      </w:r>
      <w:r>
        <w:rPr>
          <w:noProof/>
        </w:rPr>
      </w:r>
      <w:r>
        <w:rPr>
          <w:noProof/>
        </w:rPr>
        <w:fldChar w:fldCharType="separate"/>
      </w:r>
      <w:r>
        <w:rPr>
          <w:noProof/>
        </w:rPr>
        <w:t>17</w:t>
      </w:r>
      <w:r>
        <w:rPr>
          <w:noProof/>
        </w:rPr>
        <w:fldChar w:fldCharType="end"/>
      </w:r>
    </w:p>
    <w:p w14:paraId="273F2D31" w14:textId="05C18BD6"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3.1.2</w:t>
      </w:r>
      <w:r>
        <w:rPr>
          <w:rFonts w:asciiTheme="minorHAnsi" w:eastAsiaTheme="minorEastAsia" w:hAnsiTheme="minorHAnsi" w:cstheme="minorBidi"/>
          <w:iCs w:val="0"/>
          <w:noProof/>
          <w:kern w:val="2"/>
          <w:sz w:val="24"/>
          <w14:ligatures w14:val="standardContextual"/>
        </w:rPr>
        <w:tab/>
      </w:r>
      <w:r>
        <w:rPr>
          <w:noProof/>
        </w:rPr>
        <w:t>Návrh elektronického schématu</w:t>
      </w:r>
      <w:r>
        <w:rPr>
          <w:noProof/>
        </w:rPr>
        <w:tab/>
      </w:r>
      <w:r>
        <w:rPr>
          <w:noProof/>
        </w:rPr>
        <w:fldChar w:fldCharType="begin"/>
      </w:r>
      <w:r>
        <w:rPr>
          <w:noProof/>
        </w:rPr>
        <w:instrText xml:space="preserve"> PAGEREF _Toc224808558 \h </w:instrText>
      </w:r>
      <w:r>
        <w:rPr>
          <w:noProof/>
        </w:rPr>
      </w:r>
      <w:r>
        <w:rPr>
          <w:noProof/>
        </w:rPr>
        <w:fldChar w:fldCharType="separate"/>
      </w:r>
      <w:r>
        <w:rPr>
          <w:noProof/>
        </w:rPr>
        <w:t>17</w:t>
      </w:r>
      <w:r>
        <w:rPr>
          <w:noProof/>
        </w:rPr>
        <w:fldChar w:fldCharType="end"/>
      </w:r>
    </w:p>
    <w:p w14:paraId="3DB57DE7" w14:textId="3D4B8898"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3.1.3</w:t>
      </w:r>
      <w:r>
        <w:rPr>
          <w:rFonts w:asciiTheme="minorHAnsi" w:eastAsiaTheme="minorEastAsia" w:hAnsiTheme="minorHAnsi" w:cstheme="minorBidi"/>
          <w:iCs w:val="0"/>
          <w:noProof/>
          <w:kern w:val="2"/>
          <w:sz w:val="24"/>
          <w14:ligatures w14:val="standardContextual"/>
        </w:rPr>
        <w:tab/>
      </w:r>
      <w:r>
        <w:rPr>
          <w:noProof/>
        </w:rPr>
        <w:t>Návrh a výroba plošného spoje (PCB)</w:t>
      </w:r>
      <w:r>
        <w:rPr>
          <w:noProof/>
        </w:rPr>
        <w:tab/>
      </w:r>
      <w:r>
        <w:rPr>
          <w:noProof/>
        </w:rPr>
        <w:fldChar w:fldCharType="begin"/>
      </w:r>
      <w:r>
        <w:rPr>
          <w:noProof/>
        </w:rPr>
        <w:instrText xml:space="preserve"> PAGEREF _Toc224808559 \h </w:instrText>
      </w:r>
      <w:r>
        <w:rPr>
          <w:noProof/>
        </w:rPr>
      </w:r>
      <w:r>
        <w:rPr>
          <w:noProof/>
        </w:rPr>
        <w:fldChar w:fldCharType="separate"/>
      </w:r>
      <w:r>
        <w:rPr>
          <w:noProof/>
        </w:rPr>
        <w:t>19</w:t>
      </w:r>
      <w:r>
        <w:rPr>
          <w:noProof/>
        </w:rPr>
        <w:fldChar w:fldCharType="end"/>
      </w:r>
    </w:p>
    <w:p w14:paraId="76ABDD3B" w14:textId="1B82A2CC"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3.1.4</w:t>
      </w:r>
      <w:r>
        <w:rPr>
          <w:rFonts w:asciiTheme="minorHAnsi" w:eastAsiaTheme="minorEastAsia" w:hAnsiTheme="minorHAnsi" w:cstheme="minorBidi"/>
          <w:iCs w:val="0"/>
          <w:noProof/>
          <w:kern w:val="2"/>
          <w:sz w:val="24"/>
          <w14:ligatures w14:val="standardContextual"/>
        </w:rPr>
        <w:tab/>
      </w:r>
      <w:r>
        <w:rPr>
          <w:noProof/>
        </w:rPr>
        <w:t>Mechanická konstrukce a 3D tisk</w:t>
      </w:r>
      <w:r>
        <w:rPr>
          <w:noProof/>
        </w:rPr>
        <w:tab/>
      </w:r>
      <w:r>
        <w:rPr>
          <w:noProof/>
        </w:rPr>
        <w:fldChar w:fldCharType="begin"/>
      </w:r>
      <w:r>
        <w:rPr>
          <w:noProof/>
        </w:rPr>
        <w:instrText xml:space="preserve"> PAGEREF _Toc224808560 \h </w:instrText>
      </w:r>
      <w:r>
        <w:rPr>
          <w:noProof/>
        </w:rPr>
      </w:r>
      <w:r>
        <w:rPr>
          <w:noProof/>
        </w:rPr>
        <w:fldChar w:fldCharType="separate"/>
      </w:r>
      <w:r>
        <w:rPr>
          <w:noProof/>
        </w:rPr>
        <w:t>20</w:t>
      </w:r>
      <w:r>
        <w:rPr>
          <w:noProof/>
        </w:rPr>
        <w:fldChar w:fldCharType="end"/>
      </w:r>
    </w:p>
    <w:p w14:paraId="3A532A3A" w14:textId="523B6D05"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lastRenderedPageBreak/>
        <w:t>3.2</w:t>
      </w:r>
      <w:r>
        <w:rPr>
          <w:rFonts w:asciiTheme="minorHAnsi" w:eastAsiaTheme="minorEastAsia" w:hAnsiTheme="minorHAnsi" w:cstheme="minorBidi"/>
          <w:noProof/>
          <w:kern w:val="2"/>
          <w:sz w:val="24"/>
          <w:szCs w:val="24"/>
          <w14:ligatures w14:val="standardContextual"/>
        </w:rPr>
        <w:tab/>
      </w:r>
      <w:r>
        <w:rPr>
          <w:noProof/>
        </w:rPr>
        <w:t>Vývoj softwaru pro mikrokontroler (Firmware)</w:t>
      </w:r>
      <w:r>
        <w:rPr>
          <w:noProof/>
        </w:rPr>
        <w:tab/>
      </w:r>
      <w:r>
        <w:rPr>
          <w:noProof/>
        </w:rPr>
        <w:fldChar w:fldCharType="begin"/>
      </w:r>
      <w:r>
        <w:rPr>
          <w:noProof/>
        </w:rPr>
        <w:instrText xml:space="preserve"> PAGEREF _Toc224808561 \h </w:instrText>
      </w:r>
      <w:r>
        <w:rPr>
          <w:noProof/>
        </w:rPr>
      </w:r>
      <w:r>
        <w:rPr>
          <w:noProof/>
        </w:rPr>
        <w:fldChar w:fldCharType="separate"/>
      </w:r>
      <w:r>
        <w:rPr>
          <w:noProof/>
        </w:rPr>
        <w:t>20</w:t>
      </w:r>
      <w:r>
        <w:rPr>
          <w:noProof/>
        </w:rPr>
        <w:fldChar w:fldCharType="end"/>
      </w:r>
    </w:p>
    <w:p w14:paraId="2387CE69" w14:textId="3A917ECD"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3.2.1</w:t>
      </w:r>
      <w:r>
        <w:rPr>
          <w:rFonts w:asciiTheme="minorHAnsi" w:eastAsiaTheme="minorEastAsia" w:hAnsiTheme="minorHAnsi" w:cstheme="minorBidi"/>
          <w:iCs w:val="0"/>
          <w:noProof/>
          <w:kern w:val="2"/>
          <w:sz w:val="24"/>
          <w14:ligatures w14:val="standardContextual"/>
        </w:rPr>
        <w:tab/>
      </w:r>
      <w:r>
        <w:rPr>
          <w:noProof/>
        </w:rPr>
        <w:t>Čtení dat ze senzorů</w:t>
      </w:r>
      <w:r>
        <w:rPr>
          <w:noProof/>
        </w:rPr>
        <w:tab/>
      </w:r>
      <w:r>
        <w:rPr>
          <w:noProof/>
        </w:rPr>
        <w:fldChar w:fldCharType="begin"/>
      </w:r>
      <w:r>
        <w:rPr>
          <w:noProof/>
        </w:rPr>
        <w:instrText xml:space="preserve"> PAGEREF _Toc224808562 \h </w:instrText>
      </w:r>
      <w:r>
        <w:rPr>
          <w:noProof/>
        </w:rPr>
      </w:r>
      <w:r>
        <w:rPr>
          <w:noProof/>
        </w:rPr>
        <w:fldChar w:fldCharType="separate"/>
      </w:r>
      <w:r>
        <w:rPr>
          <w:noProof/>
        </w:rPr>
        <w:t>21</w:t>
      </w:r>
      <w:r>
        <w:rPr>
          <w:noProof/>
        </w:rPr>
        <w:fldChar w:fldCharType="end"/>
      </w:r>
    </w:p>
    <w:p w14:paraId="2C0655BB" w14:textId="5AE8FA9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3.2.2</w:t>
      </w:r>
      <w:r>
        <w:rPr>
          <w:rFonts w:asciiTheme="minorHAnsi" w:eastAsiaTheme="minorEastAsia" w:hAnsiTheme="minorHAnsi" w:cstheme="minorBidi"/>
          <w:iCs w:val="0"/>
          <w:noProof/>
          <w:kern w:val="2"/>
          <w:sz w:val="24"/>
          <w14:ligatures w14:val="standardContextual"/>
        </w:rPr>
        <w:tab/>
      </w:r>
      <w:r>
        <w:rPr>
          <w:noProof/>
        </w:rPr>
        <w:t>Ukládání dat na SD kartu a formát CSV</w:t>
      </w:r>
      <w:r>
        <w:rPr>
          <w:noProof/>
        </w:rPr>
        <w:tab/>
      </w:r>
      <w:r>
        <w:rPr>
          <w:noProof/>
        </w:rPr>
        <w:fldChar w:fldCharType="begin"/>
      </w:r>
      <w:r>
        <w:rPr>
          <w:noProof/>
        </w:rPr>
        <w:instrText xml:space="preserve"> PAGEREF _Toc224808563 \h </w:instrText>
      </w:r>
      <w:r>
        <w:rPr>
          <w:noProof/>
        </w:rPr>
      </w:r>
      <w:r>
        <w:rPr>
          <w:noProof/>
        </w:rPr>
        <w:fldChar w:fldCharType="separate"/>
      </w:r>
      <w:r>
        <w:rPr>
          <w:noProof/>
        </w:rPr>
        <w:t>21</w:t>
      </w:r>
      <w:r>
        <w:rPr>
          <w:noProof/>
        </w:rPr>
        <w:fldChar w:fldCharType="end"/>
      </w:r>
    </w:p>
    <w:p w14:paraId="0A13BAA2" w14:textId="10C4E83A"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3.2.3</w:t>
      </w:r>
      <w:r>
        <w:rPr>
          <w:rFonts w:asciiTheme="minorHAnsi" w:eastAsiaTheme="minorEastAsia" w:hAnsiTheme="minorHAnsi" w:cstheme="minorBidi"/>
          <w:iCs w:val="0"/>
          <w:noProof/>
          <w:kern w:val="2"/>
          <w:sz w:val="24"/>
          <w14:ligatures w14:val="standardContextual"/>
        </w:rPr>
        <w:tab/>
      </w:r>
      <w:r>
        <w:rPr>
          <w:noProof/>
        </w:rPr>
        <w:t>Synchronizace dat při výpadku připojení</w:t>
      </w:r>
      <w:r>
        <w:rPr>
          <w:noProof/>
        </w:rPr>
        <w:tab/>
      </w:r>
      <w:r>
        <w:rPr>
          <w:noProof/>
        </w:rPr>
        <w:fldChar w:fldCharType="begin"/>
      </w:r>
      <w:r>
        <w:rPr>
          <w:noProof/>
        </w:rPr>
        <w:instrText xml:space="preserve"> PAGEREF _Toc224808564 \h </w:instrText>
      </w:r>
      <w:r>
        <w:rPr>
          <w:noProof/>
        </w:rPr>
      </w:r>
      <w:r>
        <w:rPr>
          <w:noProof/>
        </w:rPr>
        <w:fldChar w:fldCharType="separate"/>
      </w:r>
      <w:r>
        <w:rPr>
          <w:noProof/>
        </w:rPr>
        <w:t>22</w:t>
      </w:r>
      <w:r>
        <w:rPr>
          <w:noProof/>
        </w:rPr>
        <w:fldChar w:fldCharType="end"/>
      </w:r>
    </w:p>
    <w:p w14:paraId="31EB8835" w14:textId="40A70846"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3.3</w:t>
      </w:r>
      <w:r>
        <w:rPr>
          <w:rFonts w:asciiTheme="minorHAnsi" w:eastAsiaTheme="minorEastAsia" w:hAnsiTheme="minorHAnsi" w:cstheme="minorBidi"/>
          <w:noProof/>
          <w:kern w:val="2"/>
          <w:sz w:val="24"/>
          <w:szCs w:val="24"/>
          <w14:ligatures w14:val="standardContextual"/>
        </w:rPr>
        <w:tab/>
      </w:r>
      <w:r>
        <w:rPr>
          <w:noProof/>
        </w:rPr>
        <w:t>Návrh a realizace webové aplikace</w:t>
      </w:r>
      <w:r>
        <w:rPr>
          <w:noProof/>
        </w:rPr>
        <w:tab/>
      </w:r>
      <w:r>
        <w:rPr>
          <w:noProof/>
        </w:rPr>
        <w:fldChar w:fldCharType="begin"/>
      </w:r>
      <w:r>
        <w:rPr>
          <w:noProof/>
        </w:rPr>
        <w:instrText xml:space="preserve"> PAGEREF _Toc224808565 \h </w:instrText>
      </w:r>
      <w:r>
        <w:rPr>
          <w:noProof/>
        </w:rPr>
      </w:r>
      <w:r>
        <w:rPr>
          <w:noProof/>
        </w:rPr>
        <w:fldChar w:fldCharType="separate"/>
      </w:r>
      <w:r>
        <w:rPr>
          <w:noProof/>
        </w:rPr>
        <w:t>22</w:t>
      </w:r>
      <w:r>
        <w:rPr>
          <w:noProof/>
        </w:rPr>
        <w:fldChar w:fldCharType="end"/>
      </w:r>
    </w:p>
    <w:p w14:paraId="33D52B4D" w14:textId="743B9ABD"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3.3.1</w:t>
      </w:r>
      <w:r>
        <w:rPr>
          <w:rFonts w:asciiTheme="minorHAnsi" w:eastAsiaTheme="minorEastAsia" w:hAnsiTheme="minorHAnsi" w:cstheme="minorBidi"/>
          <w:iCs w:val="0"/>
          <w:noProof/>
          <w:kern w:val="2"/>
          <w:sz w:val="24"/>
          <w14:ligatures w14:val="standardContextual"/>
        </w:rPr>
        <w:tab/>
      </w:r>
      <w:r>
        <w:rPr>
          <w:noProof/>
        </w:rPr>
        <w:t>Relační databáze MySQL</w:t>
      </w:r>
      <w:r>
        <w:rPr>
          <w:noProof/>
        </w:rPr>
        <w:tab/>
      </w:r>
      <w:r>
        <w:rPr>
          <w:noProof/>
        </w:rPr>
        <w:fldChar w:fldCharType="begin"/>
      </w:r>
      <w:r>
        <w:rPr>
          <w:noProof/>
        </w:rPr>
        <w:instrText xml:space="preserve"> PAGEREF _Toc224808566 \h </w:instrText>
      </w:r>
      <w:r>
        <w:rPr>
          <w:noProof/>
        </w:rPr>
      </w:r>
      <w:r>
        <w:rPr>
          <w:noProof/>
        </w:rPr>
        <w:fldChar w:fldCharType="separate"/>
      </w:r>
      <w:r>
        <w:rPr>
          <w:noProof/>
        </w:rPr>
        <w:t>22</w:t>
      </w:r>
      <w:r>
        <w:rPr>
          <w:noProof/>
        </w:rPr>
        <w:fldChar w:fldCharType="end"/>
      </w:r>
    </w:p>
    <w:p w14:paraId="13EAFED8" w14:textId="41B00881"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3.3.2</w:t>
      </w:r>
      <w:r>
        <w:rPr>
          <w:rFonts w:asciiTheme="minorHAnsi" w:eastAsiaTheme="minorEastAsia" w:hAnsiTheme="minorHAnsi" w:cstheme="minorBidi"/>
          <w:iCs w:val="0"/>
          <w:noProof/>
          <w:kern w:val="2"/>
          <w:sz w:val="24"/>
          <w14:ligatures w14:val="standardContextual"/>
        </w:rPr>
        <w:tab/>
      </w:r>
      <w:r>
        <w:rPr>
          <w:noProof/>
        </w:rPr>
        <w:t>Architektura aplikace CodeIgniter 4</w:t>
      </w:r>
      <w:r>
        <w:rPr>
          <w:noProof/>
        </w:rPr>
        <w:tab/>
      </w:r>
      <w:r>
        <w:rPr>
          <w:noProof/>
        </w:rPr>
        <w:fldChar w:fldCharType="begin"/>
      </w:r>
      <w:r>
        <w:rPr>
          <w:noProof/>
        </w:rPr>
        <w:instrText xml:space="preserve"> PAGEREF _Toc224808567 \h </w:instrText>
      </w:r>
      <w:r>
        <w:rPr>
          <w:noProof/>
        </w:rPr>
      </w:r>
      <w:r>
        <w:rPr>
          <w:noProof/>
        </w:rPr>
        <w:fldChar w:fldCharType="separate"/>
      </w:r>
      <w:r>
        <w:rPr>
          <w:noProof/>
        </w:rPr>
        <w:t>23</w:t>
      </w:r>
      <w:r>
        <w:rPr>
          <w:noProof/>
        </w:rPr>
        <w:fldChar w:fldCharType="end"/>
      </w:r>
    </w:p>
    <w:p w14:paraId="393F5E17" w14:textId="3AB44CA1"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3.3.3</w:t>
      </w:r>
      <w:r>
        <w:rPr>
          <w:rFonts w:asciiTheme="minorHAnsi" w:eastAsiaTheme="minorEastAsia" w:hAnsiTheme="minorHAnsi" w:cstheme="minorBidi"/>
          <w:iCs w:val="0"/>
          <w:noProof/>
          <w:kern w:val="2"/>
          <w:sz w:val="24"/>
          <w14:ligatures w14:val="standardContextual"/>
        </w:rPr>
        <w:tab/>
      </w:r>
      <w:r>
        <w:rPr>
          <w:noProof/>
        </w:rPr>
        <w:t>Komunikační rozhraní mezi ESP32 a serverem</w:t>
      </w:r>
      <w:r>
        <w:rPr>
          <w:noProof/>
        </w:rPr>
        <w:tab/>
      </w:r>
      <w:r>
        <w:rPr>
          <w:noProof/>
        </w:rPr>
        <w:fldChar w:fldCharType="begin"/>
      </w:r>
      <w:r>
        <w:rPr>
          <w:noProof/>
        </w:rPr>
        <w:instrText xml:space="preserve"> PAGEREF _Toc224808568 \h </w:instrText>
      </w:r>
      <w:r>
        <w:rPr>
          <w:noProof/>
        </w:rPr>
      </w:r>
      <w:r>
        <w:rPr>
          <w:noProof/>
        </w:rPr>
        <w:fldChar w:fldCharType="separate"/>
      </w:r>
      <w:r>
        <w:rPr>
          <w:noProof/>
        </w:rPr>
        <w:t>24</w:t>
      </w:r>
      <w:r>
        <w:rPr>
          <w:noProof/>
        </w:rPr>
        <w:fldChar w:fldCharType="end"/>
      </w:r>
    </w:p>
    <w:p w14:paraId="4F0965FB" w14:textId="599B255B"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3.3.4</w:t>
      </w:r>
      <w:r>
        <w:rPr>
          <w:rFonts w:asciiTheme="minorHAnsi" w:eastAsiaTheme="minorEastAsia" w:hAnsiTheme="minorHAnsi" w:cstheme="minorBidi"/>
          <w:iCs w:val="0"/>
          <w:noProof/>
          <w:kern w:val="2"/>
          <w:sz w:val="24"/>
          <w14:ligatures w14:val="standardContextual"/>
        </w:rPr>
        <w:tab/>
      </w:r>
      <w:r>
        <w:rPr>
          <w:noProof/>
        </w:rPr>
        <w:t>Vizualizace dat a uživatelské rozhraní</w:t>
      </w:r>
      <w:r>
        <w:rPr>
          <w:noProof/>
        </w:rPr>
        <w:tab/>
      </w:r>
      <w:r>
        <w:rPr>
          <w:noProof/>
        </w:rPr>
        <w:fldChar w:fldCharType="begin"/>
      </w:r>
      <w:r>
        <w:rPr>
          <w:noProof/>
        </w:rPr>
        <w:instrText xml:space="preserve"> PAGEREF _Toc224808569 \h </w:instrText>
      </w:r>
      <w:r>
        <w:rPr>
          <w:noProof/>
        </w:rPr>
      </w:r>
      <w:r>
        <w:rPr>
          <w:noProof/>
        </w:rPr>
        <w:fldChar w:fldCharType="separate"/>
      </w:r>
      <w:r>
        <w:rPr>
          <w:noProof/>
        </w:rPr>
        <w:t>24</w:t>
      </w:r>
      <w:r>
        <w:rPr>
          <w:noProof/>
        </w:rPr>
        <w:fldChar w:fldCharType="end"/>
      </w:r>
    </w:p>
    <w:p w14:paraId="369A2EEB" w14:textId="61A24A5F"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4</w:t>
      </w:r>
      <w:r>
        <w:rPr>
          <w:rFonts w:asciiTheme="minorHAnsi" w:eastAsiaTheme="minorEastAsia" w:hAnsiTheme="minorHAnsi" w:cstheme="minorBidi"/>
          <w:b w:val="0"/>
          <w:bCs w:val="0"/>
          <w:caps w:val="0"/>
          <w:kern w:val="2"/>
          <w:sz w:val="24"/>
          <w:szCs w:val="24"/>
          <w14:ligatures w14:val="standardContextual"/>
        </w:rPr>
        <w:tab/>
      </w:r>
      <w:r>
        <w:t>Uživatelská část dokumentace</w:t>
      </w:r>
      <w:r>
        <w:tab/>
      </w:r>
      <w:r>
        <w:fldChar w:fldCharType="begin"/>
      </w:r>
      <w:r>
        <w:instrText xml:space="preserve"> PAGEREF _Toc224808570 \h </w:instrText>
      </w:r>
      <w:r>
        <w:fldChar w:fldCharType="separate"/>
      </w:r>
      <w:r>
        <w:t>25</w:t>
      </w:r>
      <w:r>
        <w:fldChar w:fldCharType="end"/>
      </w:r>
    </w:p>
    <w:p w14:paraId="5406B3F4" w14:textId="2C9BD452"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Sestavení a zprovoznění zařízení</w:t>
      </w:r>
      <w:r>
        <w:rPr>
          <w:noProof/>
        </w:rPr>
        <w:tab/>
      </w:r>
      <w:r>
        <w:rPr>
          <w:noProof/>
        </w:rPr>
        <w:fldChar w:fldCharType="begin"/>
      </w:r>
      <w:r>
        <w:rPr>
          <w:noProof/>
        </w:rPr>
        <w:instrText xml:space="preserve"> PAGEREF _Toc224808571 \h </w:instrText>
      </w:r>
      <w:r>
        <w:rPr>
          <w:noProof/>
        </w:rPr>
      </w:r>
      <w:r>
        <w:rPr>
          <w:noProof/>
        </w:rPr>
        <w:fldChar w:fldCharType="separate"/>
      </w:r>
      <w:r>
        <w:rPr>
          <w:noProof/>
        </w:rPr>
        <w:t>25</w:t>
      </w:r>
      <w:r>
        <w:rPr>
          <w:noProof/>
        </w:rPr>
        <w:fldChar w:fldCharType="end"/>
      </w:r>
    </w:p>
    <w:p w14:paraId="20327587" w14:textId="68FAA3D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4.1.1</w:t>
      </w:r>
      <w:r>
        <w:rPr>
          <w:rFonts w:asciiTheme="minorHAnsi" w:eastAsiaTheme="minorEastAsia" w:hAnsiTheme="minorHAnsi" w:cstheme="minorBidi"/>
          <w:iCs w:val="0"/>
          <w:noProof/>
          <w:kern w:val="2"/>
          <w:sz w:val="24"/>
          <w14:ligatures w14:val="standardContextual"/>
        </w:rPr>
        <w:tab/>
      </w:r>
      <w:r>
        <w:rPr>
          <w:noProof/>
        </w:rPr>
        <w:t>Napájení</w:t>
      </w:r>
      <w:r>
        <w:rPr>
          <w:noProof/>
        </w:rPr>
        <w:tab/>
      </w:r>
      <w:r>
        <w:rPr>
          <w:noProof/>
        </w:rPr>
        <w:fldChar w:fldCharType="begin"/>
      </w:r>
      <w:r>
        <w:rPr>
          <w:noProof/>
        </w:rPr>
        <w:instrText xml:space="preserve"> PAGEREF _Toc224808572 \h </w:instrText>
      </w:r>
      <w:r>
        <w:rPr>
          <w:noProof/>
        </w:rPr>
      </w:r>
      <w:r>
        <w:rPr>
          <w:noProof/>
        </w:rPr>
        <w:fldChar w:fldCharType="separate"/>
      </w:r>
      <w:r>
        <w:rPr>
          <w:noProof/>
        </w:rPr>
        <w:t>25</w:t>
      </w:r>
      <w:r>
        <w:rPr>
          <w:noProof/>
        </w:rPr>
        <w:fldChar w:fldCharType="end"/>
      </w:r>
    </w:p>
    <w:p w14:paraId="4AD3865F" w14:textId="2E98FCFD"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4.1.2</w:t>
      </w:r>
      <w:r>
        <w:rPr>
          <w:rFonts w:asciiTheme="minorHAnsi" w:eastAsiaTheme="minorEastAsia" w:hAnsiTheme="minorHAnsi" w:cstheme="minorBidi"/>
          <w:iCs w:val="0"/>
          <w:noProof/>
          <w:kern w:val="2"/>
          <w:sz w:val="24"/>
          <w14:ligatures w14:val="standardContextual"/>
        </w:rPr>
        <w:tab/>
      </w:r>
      <w:r>
        <w:rPr>
          <w:noProof/>
        </w:rPr>
        <w:t>Umístění</w:t>
      </w:r>
      <w:r>
        <w:rPr>
          <w:noProof/>
        </w:rPr>
        <w:tab/>
      </w:r>
      <w:r>
        <w:rPr>
          <w:noProof/>
        </w:rPr>
        <w:fldChar w:fldCharType="begin"/>
      </w:r>
      <w:r>
        <w:rPr>
          <w:noProof/>
        </w:rPr>
        <w:instrText xml:space="preserve"> PAGEREF _Toc224808573 \h </w:instrText>
      </w:r>
      <w:r>
        <w:rPr>
          <w:noProof/>
        </w:rPr>
      </w:r>
      <w:r>
        <w:rPr>
          <w:noProof/>
        </w:rPr>
        <w:fldChar w:fldCharType="separate"/>
      </w:r>
      <w:r>
        <w:rPr>
          <w:noProof/>
        </w:rPr>
        <w:t>25</w:t>
      </w:r>
      <w:r>
        <w:rPr>
          <w:noProof/>
        </w:rPr>
        <w:fldChar w:fldCharType="end"/>
      </w:r>
    </w:p>
    <w:p w14:paraId="2FD6CB8C" w14:textId="1193CBFA"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Ovládání senzorové desky</w:t>
      </w:r>
      <w:r>
        <w:rPr>
          <w:noProof/>
        </w:rPr>
        <w:tab/>
      </w:r>
      <w:r>
        <w:rPr>
          <w:noProof/>
        </w:rPr>
        <w:fldChar w:fldCharType="begin"/>
      </w:r>
      <w:r>
        <w:rPr>
          <w:noProof/>
        </w:rPr>
        <w:instrText xml:space="preserve"> PAGEREF _Toc224808574 \h </w:instrText>
      </w:r>
      <w:r>
        <w:rPr>
          <w:noProof/>
        </w:rPr>
      </w:r>
      <w:r>
        <w:rPr>
          <w:noProof/>
        </w:rPr>
        <w:fldChar w:fldCharType="separate"/>
      </w:r>
      <w:r>
        <w:rPr>
          <w:noProof/>
        </w:rPr>
        <w:t>26</w:t>
      </w:r>
      <w:r>
        <w:rPr>
          <w:noProof/>
        </w:rPr>
        <w:fldChar w:fldCharType="end"/>
      </w:r>
    </w:p>
    <w:p w14:paraId="5E4B75F3" w14:textId="4F0F07EB"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Tisk ochranné 3D krabičky</w:t>
      </w:r>
      <w:r>
        <w:rPr>
          <w:noProof/>
        </w:rPr>
        <w:tab/>
      </w:r>
      <w:r>
        <w:rPr>
          <w:noProof/>
        </w:rPr>
        <w:fldChar w:fldCharType="begin"/>
      </w:r>
      <w:r>
        <w:rPr>
          <w:noProof/>
        </w:rPr>
        <w:instrText xml:space="preserve"> PAGEREF _Toc224808575 \h </w:instrText>
      </w:r>
      <w:r>
        <w:rPr>
          <w:noProof/>
        </w:rPr>
      </w:r>
      <w:r>
        <w:rPr>
          <w:noProof/>
        </w:rPr>
        <w:fldChar w:fldCharType="separate"/>
      </w:r>
      <w:r>
        <w:rPr>
          <w:noProof/>
        </w:rPr>
        <w:t>26</w:t>
      </w:r>
      <w:r>
        <w:rPr>
          <w:noProof/>
        </w:rPr>
        <w:fldChar w:fldCharType="end"/>
      </w:r>
    </w:p>
    <w:p w14:paraId="0FF8DF0B" w14:textId="0081A6E2"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Nasazení serveru a databáze</w:t>
      </w:r>
      <w:r>
        <w:rPr>
          <w:noProof/>
        </w:rPr>
        <w:tab/>
      </w:r>
      <w:r>
        <w:rPr>
          <w:noProof/>
        </w:rPr>
        <w:fldChar w:fldCharType="begin"/>
      </w:r>
      <w:r>
        <w:rPr>
          <w:noProof/>
        </w:rPr>
        <w:instrText xml:space="preserve"> PAGEREF _Toc224808576 \h </w:instrText>
      </w:r>
      <w:r>
        <w:rPr>
          <w:noProof/>
        </w:rPr>
      </w:r>
      <w:r>
        <w:rPr>
          <w:noProof/>
        </w:rPr>
        <w:fldChar w:fldCharType="separate"/>
      </w:r>
      <w:r>
        <w:rPr>
          <w:noProof/>
        </w:rPr>
        <w:t>26</w:t>
      </w:r>
      <w:r>
        <w:rPr>
          <w:noProof/>
        </w:rPr>
        <w:fldChar w:fldCharType="end"/>
      </w:r>
    </w:p>
    <w:p w14:paraId="599174D3" w14:textId="599CDD14"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4.4.1</w:t>
      </w:r>
      <w:r>
        <w:rPr>
          <w:rFonts w:asciiTheme="minorHAnsi" w:eastAsiaTheme="minorEastAsia" w:hAnsiTheme="minorHAnsi" w:cstheme="minorBidi"/>
          <w:iCs w:val="0"/>
          <w:noProof/>
          <w:kern w:val="2"/>
          <w:sz w:val="24"/>
          <w14:ligatures w14:val="standardContextual"/>
        </w:rPr>
        <w:tab/>
      </w:r>
      <w:r>
        <w:rPr>
          <w:noProof/>
        </w:rPr>
        <w:t>Instalace serverového prostředí</w:t>
      </w:r>
      <w:r>
        <w:rPr>
          <w:noProof/>
        </w:rPr>
        <w:tab/>
      </w:r>
      <w:r>
        <w:rPr>
          <w:noProof/>
        </w:rPr>
        <w:fldChar w:fldCharType="begin"/>
      </w:r>
      <w:r>
        <w:rPr>
          <w:noProof/>
        </w:rPr>
        <w:instrText xml:space="preserve"> PAGEREF _Toc224808577 \h </w:instrText>
      </w:r>
      <w:r>
        <w:rPr>
          <w:noProof/>
        </w:rPr>
      </w:r>
      <w:r>
        <w:rPr>
          <w:noProof/>
        </w:rPr>
        <w:fldChar w:fldCharType="separate"/>
      </w:r>
      <w:r>
        <w:rPr>
          <w:noProof/>
        </w:rPr>
        <w:t>26</w:t>
      </w:r>
      <w:r>
        <w:rPr>
          <w:noProof/>
        </w:rPr>
        <w:fldChar w:fldCharType="end"/>
      </w:r>
    </w:p>
    <w:p w14:paraId="3C3B9599" w14:textId="5AC0EBE8"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4.4.2</w:t>
      </w:r>
      <w:r>
        <w:rPr>
          <w:rFonts w:asciiTheme="minorHAnsi" w:eastAsiaTheme="minorEastAsia" w:hAnsiTheme="minorHAnsi" w:cstheme="minorBidi"/>
          <w:iCs w:val="0"/>
          <w:noProof/>
          <w:kern w:val="2"/>
          <w:sz w:val="24"/>
          <w14:ligatures w14:val="standardContextual"/>
        </w:rPr>
        <w:tab/>
      </w:r>
      <w:r>
        <w:rPr>
          <w:noProof/>
        </w:rPr>
        <w:t>Vytvoření databáze a tabulek</w:t>
      </w:r>
      <w:r>
        <w:rPr>
          <w:noProof/>
        </w:rPr>
        <w:tab/>
      </w:r>
      <w:r>
        <w:rPr>
          <w:noProof/>
        </w:rPr>
        <w:fldChar w:fldCharType="begin"/>
      </w:r>
      <w:r>
        <w:rPr>
          <w:noProof/>
        </w:rPr>
        <w:instrText xml:space="preserve"> PAGEREF _Toc224808578 \h </w:instrText>
      </w:r>
      <w:r>
        <w:rPr>
          <w:noProof/>
        </w:rPr>
      </w:r>
      <w:r>
        <w:rPr>
          <w:noProof/>
        </w:rPr>
        <w:fldChar w:fldCharType="separate"/>
      </w:r>
      <w:r>
        <w:rPr>
          <w:noProof/>
        </w:rPr>
        <w:t>26</w:t>
      </w:r>
      <w:r>
        <w:rPr>
          <w:noProof/>
        </w:rPr>
        <w:fldChar w:fldCharType="end"/>
      </w:r>
    </w:p>
    <w:p w14:paraId="54E6EB58" w14:textId="11A3D61C"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4.4.3</w:t>
      </w:r>
      <w:r>
        <w:rPr>
          <w:rFonts w:asciiTheme="minorHAnsi" w:eastAsiaTheme="minorEastAsia" w:hAnsiTheme="minorHAnsi" w:cstheme="minorBidi"/>
          <w:iCs w:val="0"/>
          <w:noProof/>
          <w:kern w:val="2"/>
          <w:sz w:val="24"/>
          <w14:ligatures w14:val="standardContextual"/>
        </w:rPr>
        <w:tab/>
      </w:r>
      <w:r>
        <w:rPr>
          <w:noProof/>
        </w:rPr>
        <w:t>Nasazení webové aplikace</w:t>
      </w:r>
      <w:r>
        <w:rPr>
          <w:noProof/>
        </w:rPr>
        <w:tab/>
      </w:r>
      <w:r>
        <w:rPr>
          <w:noProof/>
        </w:rPr>
        <w:fldChar w:fldCharType="begin"/>
      </w:r>
      <w:r>
        <w:rPr>
          <w:noProof/>
        </w:rPr>
        <w:instrText xml:space="preserve"> PAGEREF _Toc224808579 \h </w:instrText>
      </w:r>
      <w:r>
        <w:rPr>
          <w:noProof/>
        </w:rPr>
      </w:r>
      <w:r>
        <w:rPr>
          <w:noProof/>
        </w:rPr>
        <w:fldChar w:fldCharType="separate"/>
      </w:r>
      <w:r>
        <w:rPr>
          <w:noProof/>
        </w:rPr>
        <w:t>27</w:t>
      </w:r>
      <w:r>
        <w:rPr>
          <w:noProof/>
        </w:rPr>
        <w:fldChar w:fldCharType="end"/>
      </w:r>
    </w:p>
    <w:p w14:paraId="39DF63DD" w14:textId="69E5349D" w:rsidR="00816A92" w:rsidRDefault="00816A92">
      <w:pPr>
        <w:pStyle w:val="Obsah2"/>
        <w:rPr>
          <w:rFonts w:asciiTheme="minorHAnsi" w:eastAsiaTheme="minorEastAsia" w:hAnsiTheme="minorHAnsi" w:cstheme="minorBidi"/>
          <w:noProof/>
          <w:kern w:val="2"/>
          <w:sz w:val="24"/>
          <w:szCs w:val="24"/>
          <w14:ligatures w14:val="standardContextual"/>
        </w:rPr>
      </w:pPr>
      <w:r>
        <w:rPr>
          <w:noProof/>
        </w:rPr>
        <w:t>4.5</w:t>
      </w:r>
      <w:r>
        <w:rPr>
          <w:rFonts w:asciiTheme="minorHAnsi" w:eastAsiaTheme="minorEastAsia" w:hAnsiTheme="minorHAnsi" w:cstheme="minorBidi"/>
          <w:noProof/>
          <w:kern w:val="2"/>
          <w:sz w:val="24"/>
          <w:szCs w:val="24"/>
          <w14:ligatures w14:val="standardContextual"/>
        </w:rPr>
        <w:tab/>
      </w:r>
      <w:r>
        <w:rPr>
          <w:noProof/>
        </w:rPr>
        <w:t>Průvodce webovou aplikací</w:t>
      </w:r>
      <w:r>
        <w:rPr>
          <w:noProof/>
        </w:rPr>
        <w:tab/>
      </w:r>
      <w:r>
        <w:rPr>
          <w:noProof/>
        </w:rPr>
        <w:fldChar w:fldCharType="begin"/>
      </w:r>
      <w:r>
        <w:rPr>
          <w:noProof/>
        </w:rPr>
        <w:instrText xml:space="preserve"> PAGEREF _Toc224808580 \h </w:instrText>
      </w:r>
      <w:r>
        <w:rPr>
          <w:noProof/>
        </w:rPr>
      </w:r>
      <w:r>
        <w:rPr>
          <w:noProof/>
        </w:rPr>
        <w:fldChar w:fldCharType="separate"/>
      </w:r>
      <w:r>
        <w:rPr>
          <w:noProof/>
        </w:rPr>
        <w:t>27</w:t>
      </w:r>
      <w:r>
        <w:rPr>
          <w:noProof/>
        </w:rPr>
        <w:fldChar w:fldCharType="end"/>
      </w:r>
    </w:p>
    <w:p w14:paraId="4A06E768" w14:textId="09C4EB99"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4.5.1</w:t>
      </w:r>
      <w:r>
        <w:rPr>
          <w:rFonts w:asciiTheme="minorHAnsi" w:eastAsiaTheme="minorEastAsia" w:hAnsiTheme="minorHAnsi" w:cstheme="minorBidi"/>
          <w:iCs w:val="0"/>
          <w:noProof/>
          <w:kern w:val="2"/>
          <w:sz w:val="24"/>
          <w14:ligatures w14:val="standardContextual"/>
        </w:rPr>
        <w:tab/>
      </w:r>
      <w:r>
        <w:rPr>
          <w:noProof/>
        </w:rPr>
        <w:t>Úvodní stránka</w:t>
      </w:r>
      <w:r>
        <w:rPr>
          <w:noProof/>
        </w:rPr>
        <w:tab/>
      </w:r>
      <w:r>
        <w:rPr>
          <w:noProof/>
        </w:rPr>
        <w:fldChar w:fldCharType="begin"/>
      </w:r>
      <w:r>
        <w:rPr>
          <w:noProof/>
        </w:rPr>
        <w:instrText xml:space="preserve"> PAGEREF _Toc224808581 \h </w:instrText>
      </w:r>
      <w:r>
        <w:rPr>
          <w:noProof/>
        </w:rPr>
      </w:r>
      <w:r>
        <w:rPr>
          <w:noProof/>
        </w:rPr>
        <w:fldChar w:fldCharType="separate"/>
      </w:r>
      <w:r>
        <w:rPr>
          <w:noProof/>
        </w:rPr>
        <w:t>27</w:t>
      </w:r>
      <w:r>
        <w:rPr>
          <w:noProof/>
        </w:rPr>
        <w:fldChar w:fldCharType="end"/>
      </w:r>
    </w:p>
    <w:p w14:paraId="05E85D9F" w14:textId="2266D81B"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4.5.2</w:t>
      </w:r>
      <w:r>
        <w:rPr>
          <w:rFonts w:asciiTheme="minorHAnsi" w:eastAsiaTheme="minorEastAsia" w:hAnsiTheme="minorHAnsi" w:cstheme="minorBidi"/>
          <w:iCs w:val="0"/>
          <w:noProof/>
          <w:kern w:val="2"/>
          <w:sz w:val="24"/>
          <w14:ligatures w14:val="standardContextual"/>
        </w:rPr>
        <w:tab/>
      </w:r>
      <w:r>
        <w:rPr>
          <w:noProof/>
        </w:rPr>
        <w:t>Zobrazení grafů</w:t>
      </w:r>
      <w:r>
        <w:rPr>
          <w:noProof/>
        </w:rPr>
        <w:tab/>
      </w:r>
      <w:r>
        <w:rPr>
          <w:noProof/>
        </w:rPr>
        <w:fldChar w:fldCharType="begin"/>
      </w:r>
      <w:r>
        <w:rPr>
          <w:noProof/>
        </w:rPr>
        <w:instrText xml:space="preserve"> PAGEREF _Toc224808582 \h </w:instrText>
      </w:r>
      <w:r>
        <w:rPr>
          <w:noProof/>
        </w:rPr>
      </w:r>
      <w:r>
        <w:rPr>
          <w:noProof/>
        </w:rPr>
        <w:fldChar w:fldCharType="separate"/>
      </w:r>
      <w:r>
        <w:rPr>
          <w:noProof/>
        </w:rPr>
        <w:t>28</w:t>
      </w:r>
      <w:r>
        <w:rPr>
          <w:noProof/>
        </w:rPr>
        <w:fldChar w:fldCharType="end"/>
      </w:r>
    </w:p>
    <w:p w14:paraId="3E5C5243" w14:textId="094808F3" w:rsidR="00816A92" w:rsidRDefault="00816A92">
      <w:pPr>
        <w:pStyle w:val="Obsah3"/>
        <w:rPr>
          <w:rFonts w:asciiTheme="minorHAnsi" w:eastAsiaTheme="minorEastAsia" w:hAnsiTheme="minorHAnsi" w:cstheme="minorBidi"/>
          <w:iCs w:val="0"/>
          <w:noProof/>
          <w:kern w:val="2"/>
          <w:sz w:val="24"/>
          <w14:ligatures w14:val="standardContextual"/>
        </w:rPr>
      </w:pPr>
      <w:r>
        <w:rPr>
          <w:noProof/>
        </w:rPr>
        <w:t>4.5.3</w:t>
      </w:r>
      <w:r>
        <w:rPr>
          <w:rFonts w:asciiTheme="minorHAnsi" w:eastAsiaTheme="minorEastAsia" w:hAnsiTheme="minorHAnsi" w:cstheme="minorBidi"/>
          <w:iCs w:val="0"/>
          <w:noProof/>
          <w:kern w:val="2"/>
          <w:sz w:val="24"/>
          <w14:ligatures w14:val="standardContextual"/>
        </w:rPr>
        <w:tab/>
      </w:r>
      <w:r>
        <w:rPr>
          <w:noProof/>
        </w:rPr>
        <w:t>Zobrazení pohybu v místnosti</w:t>
      </w:r>
      <w:r>
        <w:rPr>
          <w:noProof/>
        </w:rPr>
        <w:tab/>
      </w:r>
      <w:r>
        <w:rPr>
          <w:noProof/>
        </w:rPr>
        <w:fldChar w:fldCharType="begin"/>
      </w:r>
      <w:r>
        <w:rPr>
          <w:noProof/>
        </w:rPr>
        <w:instrText xml:space="preserve"> PAGEREF _Toc224808583 \h </w:instrText>
      </w:r>
      <w:r>
        <w:rPr>
          <w:noProof/>
        </w:rPr>
      </w:r>
      <w:r>
        <w:rPr>
          <w:noProof/>
        </w:rPr>
        <w:fldChar w:fldCharType="separate"/>
      </w:r>
      <w:r>
        <w:rPr>
          <w:noProof/>
        </w:rPr>
        <w:t>28</w:t>
      </w:r>
      <w:r>
        <w:rPr>
          <w:noProof/>
        </w:rPr>
        <w:fldChar w:fldCharType="end"/>
      </w:r>
    </w:p>
    <w:p w14:paraId="76CCA256" w14:textId="3369E9F2"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Závěr</w:t>
      </w:r>
      <w:r>
        <w:tab/>
      </w:r>
      <w:r>
        <w:fldChar w:fldCharType="begin"/>
      </w:r>
      <w:r>
        <w:instrText xml:space="preserve"> PAGEREF _Toc224808584 \h </w:instrText>
      </w:r>
      <w:r>
        <w:fldChar w:fldCharType="separate"/>
      </w:r>
      <w:r>
        <w:t>29</w:t>
      </w:r>
      <w:r>
        <w:fldChar w:fldCharType="end"/>
      </w:r>
    </w:p>
    <w:p w14:paraId="237CC0D1" w14:textId="29E155CA"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seznam použité literatury</w:t>
      </w:r>
      <w:r>
        <w:tab/>
      </w:r>
      <w:r>
        <w:fldChar w:fldCharType="begin"/>
      </w:r>
      <w:r>
        <w:instrText xml:space="preserve"> PAGEREF _Toc224808585 \h </w:instrText>
      </w:r>
      <w:r>
        <w:fldChar w:fldCharType="separate"/>
      </w:r>
      <w:r>
        <w:t>30</w:t>
      </w:r>
      <w:r>
        <w:fldChar w:fldCharType="end"/>
      </w:r>
    </w:p>
    <w:p w14:paraId="03FDEA45" w14:textId="08822DD5"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Seznam použitých symbolů a zkratek</w:t>
      </w:r>
      <w:r>
        <w:tab/>
      </w:r>
      <w:r>
        <w:fldChar w:fldCharType="begin"/>
      </w:r>
      <w:r>
        <w:instrText xml:space="preserve"> PAGEREF _Toc224808586 \h </w:instrText>
      </w:r>
      <w:r>
        <w:fldChar w:fldCharType="separate"/>
      </w:r>
      <w:r>
        <w:t>31</w:t>
      </w:r>
      <w:r>
        <w:fldChar w:fldCharType="end"/>
      </w:r>
    </w:p>
    <w:p w14:paraId="3F111276" w14:textId="780E69AA"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Seznam obrázků</w:t>
      </w:r>
      <w:r>
        <w:tab/>
      </w:r>
      <w:r>
        <w:fldChar w:fldCharType="begin"/>
      </w:r>
      <w:r>
        <w:instrText xml:space="preserve"> PAGEREF _Toc224808587 \h </w:instrText>
      </w:r>
      <w:r>
        <w:fldChar w:fldCharType="separate"/>
      </w:r>
      <w:r>
        <w:t>32</w:t>
      </w:r>
      <w:r>
        <w:fldChar w:fldCharType="end"/>
      </w:r>
    </w:p>
    <w:p w14:paraId="0CFE17F4" w14:textId="6B6FFB1D"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Seznam tabulek</w:t>
      </w:r>
      <w:r>
        <w:tab/>
      </w:r>
      <w:r>
        <w:fldChar w:fldCharType="begin"/>
      </w:r>
      <w:r>
        <w:instrText xml:space="preserve"> PAGEREF _Toc224808588 \h </w:instrText>
      </w:r>
      <w:r>
        <w:fldChar w:fldCharType="separate"/>
      </w:r>
      <w:r>
        <w:t>33</w:t>
      </w:r>
      <w:r>
        <w:fldChar w:fldCharType="end"/>
      </w:r>
    </w:p>
    <w:p w14:paraId="0AE9B260" w14:textId="4FF7CD06" w:rsidR="00816A92" w:rsidRDefault="00816A92">
      <w:pPr>
        <w:pStyle w:val="Obsah1"/>
        <w:rPr>
          <w:rFonts w:asciiTheme="minorHAnsi" w:eastAsiaTheme="minorEastAsia" w:hAnsiTheme="minorHAnsi" w:cstheme="minorBidi"/>
          <w:b w:val="0"/>
          <w:bCs w:val="0"/>
          <w:caps w:val="0"/>
          <w:kern w:val="2"/>
          <w:sz w:val="24"/>
          <w:szCs w:val="24"/>
          <w14:ligatures w14:val="standardContextual"/>
        </w:rPr>
      </w:pPr>
      <w:r>
        <w:t>seznam Příloh</w:t>
      </w:r>
      <w:r>
        <w:tab/>
      </w:r>
      <w:r>
        <w:fldChar w:fldCharType="begin"/>
      </w:r>
      <w:r>
        <w:instrText xml:space="preserve"> PAGEREF _Toc224808589 \h </w:instrText>
      </w:r>
      <w:r>
        <w:fldChar w:fldCharType="separate"/>
      </w:r>
      <w:r>
        <w:t>34</w:t>
      </w:r>
      <w:r>
        <w:fldChar w:fldCharType="end"/>
      </w:r>
    </w:p>
    <w:p w14:paraId="5A08653E" w14:textId="426CD255" w:rsidR="00FA3ABF" w:rsidRDefault="003B2B9F">
      <w:r>
        <w:rPr>
          <w:noProof/>
          <w:sz w:val="22"/>
          <w:szCs w:val="28"/>
        </w:rPr>
        <w:fldChar w:fldCharType="end"/>
      </w:r>
    </w:p>
    <w:p w14:paraId="0F20EEEB" w14:textId="77777777" w:rsidR="00FA3ABF" w:rsidRDefault="00FA3ABF">
      <w:pPr>
        <w:sectPr w:rsidR="00FA3ABF">
          <w:headerReference w:type="even" r:id="rId11"/>
          <w:footerReference w:type="even" r:id="rId12"/>
          <w:footerReference w:type="default" r:id="rId13"/>
          <w:pgSz w:w="11907" w:h="16840" w:code="9"/>
          <w:pgMar w:top="1701" w:right="1134" w:bottom="1134" w:left="1134" w:header="851" w:footer="709" w:gutter="851"/>
          <w:pgNumType w:start="1"/>
          <w:cols w:space="708"/>
          <w:titlePg/>
        </w:sectPr>
      </w:pPr>
    </w:p>
    <w:p w14:paraId="7D7A565A" w14:textId="77777777" w:rsidR="00FA3ABF" w:rsidRDefault="00FA3ABF" w:rsidP="00043948">
      <w:pPr>
        <w:pStyle w:val="NadpisHlavniNecisl"/>
      </w:pPr>
      <w:bookmarkStart w:id="5" w:name="_Toc37577730"/>
      <w:bookmarkStart w:id="6" w:name="_Toc224808527"/>
      <w:r>
        <w:lastRenderedPageBreak/>
        <w:t>úvod</w:t>
      </w:r>
      <w:bookmarkEnd w:id="5"/>
      <w:bookmarkEnd w:id="6"/>
    </w:p>
    <w:p w14:paraId="563E1D66" w14:textId="51F0A8F2" w:rsidR="009E66E6" w:rsidRDefault="009E66E6" w:rsidP="009E66E6">
      <w:r w:rsidRPr="009E66E6">
        <w:t xml:space="preserve">V současné době se velmi rychle rozvíjí oblast chytrých domácností a automatizace. Mnoho běžných domácích zařízení se připojuje k internetu a komunikuje s uživatelem nebo mezi sebou. Uživatelé tak mohou na dálku sledovat teplotu, ovládat osvětlení nebo kontrolovat přítomnost osob v místnosti. Tento trend mě inspiroval k vytvoření vlastního projektu, který propojuje praktické znalosti elektroniky, programování </w:t>
      </w:r>
      <w:r w:rsidR="002C7684" w:rsidRPr="009E66E6">
        <w:t>mikrokontroler</w:t>
      </w:r>
      <w:r w:rsidR="002C7684">
        <w:t>ů</w:t>
      </w:r>
      <w:r w:rsidRPr="009E66E6">
        <w:t xml:space="preserve"> a webových technologií. Maturitní práce s názvem Inteligentní senzorová deska s ESP32 si klade za cíl navrhnout a realizovat funkční zařízení, které bude měřit a odesílat environmentální údaje, zobrazovat je na displeji a umožní jejich přehlednou vizualizaci na webu</w:t>
      </w:r>
      <w:r>
        <w:t>.</w:t>
      </w:r>
    </w:p>
    <w:p w14:paraId="15DF7AFD" w14:textId="77777777" w:rsidR="009B3309" w:rsidRDefault="009B3309" w:rsidP="009E66E6"/>
    <w:p w14:paraId="6F29E0E5" w14:textId="4BAFBC7B" w:rsidR="009E66E6" w:rsidRDefault="009E66E6" w:rsidP="009E66E6">
      <w:r w:rsidRPr="009E66E6">
        <w:t xml:space="preserve">Základ celého projektu tvoří </w:t>
      </w:r>
      <w:r w:rsidR="002C7684" w:rsidRPr="009E66E6">
        <w:t>mikrokontroler</w:t>
      </w:r>
      <w:r w:rsidRPr="009E66E6">
        <w:t xml:space="preserve"> ESP32, který slouží jako hlavní řídicí jednotka. K tomuto čipu budou připojeny různé senzory, konkrétně senzor teploty, vlhkosti a tlaku vzduchu (např. BME280) a mmWave senzor pro detekci pohybu a přítomnosti osob v místnosti. Dále bude zařízení obsahovat malý displej pro zobrazení aktuálních hodnot a trojici tlačítek, pomocí kterých si uživatel zvolí, jaké údaje se mají na displeji zobrazovat. Celé zařízení bude navrženo v softwaru EasyEDA, který umožňuje vytváření schémat zapojení i návrh plošných spojů PCB. Po návrhu desky bude projekt fyzicky realizován, osazen potřebnými komponenty a následně naprogramován v prostředí Arduino IDE.</w:t>
      </w:r>
    </w:p>
    <w:p w14:paraId="31FBDC1E" w14:textId="77777777" w:rsidR="009B3309" w:rsidRDefault="009B3309" w:rsidP="009E66E6"/>
    <w:p w14:paraId="14EC31F3" w14:textId="20E0A810" w:rsidR="009E66E6" w:rsidRDefault="009E66E6" w:rsidP="009E66E6">
      <w:r w:rsidRPr="009E66E6">
        <w:t xml:space="preserve">Tento projekt kombinuje znalosti z několika oblastí informačních technologií. Vyžaduje pochopení principů návrhu elektronických obvodů, programování </w:t>
      </w:r>
      <w:r w:rsidR="002C7684" w:rsidRPr="009E66E6">
        <w:t>mikrokontroler</w:t>
      </w:r>
      <w:r w:rsidR="002C7684">
        <w:t>ů</w:t>
      </w:r>
      <w:r w:rsidRPr="009E66E6">
        <w:t>, komunikace po síti i tvorby webových rozhraní. Cílem práce není pouze sestavení funkčního zařízení, ale i pochopení celého procesu vývoje – od návrhu a realizace hardware až po propojení s uživatelským prostředím. Výsledný produkt může sloužit jako základní prvek chytré domácnosti, který monitoruje prostředí a reaguje na přítomnost osob.</w:t>
      </w:r>
    </w:p>
    <w:p w14:paraId="28DB6D52" w14:textId="30FDA801" w:rsidR="00814761" w:rsidRDefault="00814761" w:rsidP="00814761">
      <w:pPr>
        <w:pStyle w:val="Nadpis1"/>
      </w:pPr>
      <w:bookmarkStart w:id="7" w:name="_Toc37577734"/>
      <w:bookmarkStart w:id="8" w:name="_Toc224808528"/>
      <w:r>
        <w:lastRenderedPageBreak/>
        <w:t>Teoretická část a</w:t>
      </w:r>
      <w:r w:rsidR="0004058D">
        <w:t xml:space="preserve"> </w:t>
      </w:r>
      <w:r>
        <w:t>analýza nástrojů</w:t>
      </w:r>
      <w:bookmarkEnd w:id="8"/>
    </w:p>
    <w:p w14:paraId="00707890" w14:textId="6EF8F227" w:rsidR="00814761" w:rsidRPr="00814761" w:rsidRDefault="00814761" w:rsidP="00814761">
      <w:r>
        <w:t>Před samotným návrhem a realizací projektu bylo nutné analyzovat dostupné technologie a zvolit vhodné nástroje, které umožní splnit všechny požadavky zadání. Tato kapitola představuje teoretický základ použitých technologií a zdůvodňuje jejich výběr.</w:t>
      </w:r>
    </w:p>
    <w:p w14:paraId="05EBCE8F" w14:textId="3BF56208" w:rsidR="00814761" w:rsidRDefault="00814761" w:rsidP="00814761">
      <w:pPr>
        <w:pStyle w:val="Nadpis2"/>
      </w:pPr>
      <w:bookmarkStart w:id="9" w:name="_Toc224808529"/>
      <w:r>
        <w:t>Internet věcí (IoT)</w:t>
      </w:r>
      <w:bookmarkEnd w:id="9"/>
    </w:p>
    <w:p w14:paraId="352C7ED1" w14:textId="2FBFD8B7" w:rsidR="00814761" w:rsidRDefault="00814761" w:rsidP="00814761">
      <w:r>
        <w:t xml:space="preserve">Internet věcí (IoT) představuje síť fyzických zařízení, vozidel, domácích spotřebičů a dalších položek, které jsou vybaveny elektronikou, softwarem, senzory a síťovou konektivitou, což těmto objektům umožňuje propojovat se </w:t>
      </w:r>
      <w:r w:rsidR="006C6BA2">
        <w:t xml:space="preserve">a vyměňovat si data mezi sebou. </w:t>
      </w:r>
    </w:p>
    <w:p w14:paraId="39CCF1C2" w14:textId="77777777" w:rsidR="006C6BA2" w:rsidRDefault="006C6BA2" w:rsidP="00814761"/>
    <w:p w14:paraId="2E7489A8" w14:textId="16AAD2ED" w:rsidR="006C6BA2" w:rsidRPr="00814761" w:rsidRDefault="006C6BA2" w:rsidP="00814761">
      <w:r>
        <w:t>V rámci této maturitní práce představuje IoT princip fungování celého projektu. Vytvořená senzorová deska slouží jako koncové zařízení, které sbírá data z okolního prostředí a odesílá je prostřednictvím internetu na webový server, kde jsou dále ukládána, zpracovávána a zobrazována uživateli.</w:t>
      </w:r>
    </w:p>
    <w:p w14:paraId="5DC8394F" w14:textId="53AA2155" w:rsidR="00814761" w:rsidRDefault="002C7684" w:rsidP="00814761">
      <w:pPr>
        <w:pStyle w:val="Nadpis2"/>
      </w:pPr>
      <w:bookmarkStart w:id="10" w:name="_Toc224808530"/>
      <w:r>
        <w:t>Mikrokontroler</w:t>
      </w:r>
      <w:r w:rsidR="00814761">
        <w:t xml:space="preserve"> ESP32</w:t>
      </w:r>
      <w:bookmarkEnd w:id="10"/>
    </w:p>
    <w:p w14:paraId="30612877" w14:textId="53B0EBED" w:rsidR="00B96760" w:rsidRDefault="00603779" w:rsidP="00603779">
      <w:r>
        <w:t xml:space="preserve">Pro řízení celého systému byl zvolen </w:t>
      </w:r>
      <w:r w:rsidR="002C7684">
        <w:t>mikrokontroler</w:t>
      </w:r>
      <w:r>
        <w:t xml:space="preserve"> ESP32 od společnosti Espressif Systems. Jedná se o moderní a výkonný čip navržený pro IoT aplikace, který kombinuje dostatečný výpočetní výkon s integrovanou bezdrátovou konektivitou.</w:t>
      </w:r>
      <w:r w:rsidR="00B96760">
        <w:t xml:space="preserve"> </w:t>
      </w:r>
    </w:p>
    <w:p w14:paraId="52063A29" w14:textId="47612192" w:rsidR="00B96760" w:rsidRDefault="00B96760" w:rsidP="00B96760">
      <w:pPr>
        <w:pStyle w:val="Nadpis3"/>
      </w:pPr>
      <w:bookmarkStart w:id="11" w:name="_Toc224808531"/>
      <w:r>
        <w:t>Důvody volby ESP32</w:t>
      </w:r>
      <w:bookmarkEnd w:id="11"/>
    </w:p>
    <w:p w14:paraId="249BDDF2" w14:textId="275E85C5" w:rsidR="00750B7E" w:rsidRDefault="00750B7E" w:rsidP="001D50B8">
      <w:pPr>
        <w:pStyle w:val="Nadpisneslovan"/>
      </w:pPr>
      <w:r>
        <w:t>Integrovaná Wi-Fi a Bluetooth:</w:t>
      </w:r>
    </w:p>
    <w:p w14:paraId="0FDC1620" w14:textId="1FF9855B" w:rsidR="00750B7E" w:rsidRPr="001D50B8" w:rsidRDefault="00750B7E" w:rsidP="00750B7E">
      <w:r>
        <w:t xml:space="preserve">Na rozdíl od starších platforem (např. Arduino Uno) má ESP32 </w:t>
      </w:r>
      <w:r w:rsidR="002C7684">
        <w:t>bezdrátovou</w:t>
      </w:r>
      <w:r>
        <w:t xml:space="preserve"> konektivitu vestavěnou přímo na čipu. Není tedy nutné používat externí Wi-Fi modul, což zjedno</w:t>
      </w:r>
      <w:r w:rsidR="00EE7E4B">
        <w:t>d</w:t>
      </w:r>
      <w:r>
        <w:t>ušuje z</w:t>
      </w:r>
      <w:r w:rsidR="00EE7E4B">
        <w:t>a</w:t>
      </w:r>
      <w:r>
        <w:t>pojení i n</w:t>
      </w:r>
      <w:r w:rsidR="00EE7E4B">
        <w:t>á</w:t>
      </w:r>
      <w:r>
        <w:t>vrh desky p</w:t>
      </w:r>
      <w:r w:rsidR="00EE7E4B">
        <w:t>lošných spojů</w:t>
      </w:r>
    </w:p>
    <w:p w14:paraId="6332988D" w14:textId="7AF07547" w:rsidR="00750B7E" w:rsidRDefault="00750B7E" w:rsidP="001D50B8">
      <w:pPr>
        <w:pStyle w:val="Nadpisneslovan"/>
      </w:pPr>
      <w:r>
        <w:t>Vysoký výkon:</w:t>
      </w:r>
    </w:p>
    <w:p w14:paraId="12A2EEB3" w14:textId="4AB8B097" w:rsidR="00EE7E4B" w:rsidRDefault="00750B7E" w:rsidP="00750B7E">
      <w:r>
        <w:t>Dvoujádrový procesor pracující na frekvenci až 240 MHz poskytuje do</w:t>
      </w:r>
      <w:r w:rsidR="00EE7E4B">
        <w:t>statek výkonu pro současné měření dat ze senzorů, ukládání na SD karu a odesílání dat na server.</w:t>
      </w:r>
    </w:p>
    <w:p w14:paraId="55DA1D53" w14:textId="62A356F9" w:rsidR="00EE7E4B" w:rsidRDefault="00EE7E4B" w:rsidP="001D50B8">
      <w:pPr>
        <w:pStyle w:val="Nadpisneslovan"/>
      </w:pPr>
      <w:r>
        <w:t>Dostatek periferií:</w:t>
      </w:r>
    </w:p>
    <w:p w14:paraId="7C762B3E" w14:textId="4DE6A92E" w:rsidR="00991296" w:rsidRPr="00EE7E4B" w:rsidRDefault="00EE7E4B" w:rsidP="00750B7E">
      <w:r>
        <w:t>ESP32 nabízí velké množství GIPO a podporuje komunikační sběrnice I2C, SPI a UART, které jsou využity pro připojení senzorů, displeje a dalších součástek</w:t>
      </w:r>
      <w:r w:rsidR="00991296">
        <w:t>:</w:t>
      </w:r>
    </w:p>
    <w:p w14:paraId="42CA6D2B" w14:textId="62EC5BFC" w:rsidR="00814761" w:rsidRDefault="00814761" w:rsidP="00814761">
      <w:pPr>
        <w:pStyle w:val="Nadpis2"/>
      </w:pPr>
      <w:bookmarkStart w:id="12" w:name="_Toc224808532"/>
      <w:r>
        <w:lastRenderedPageBreak/>
        <w:t>Použité senzory a komponenty</w:t>
      </w:r>
      <w:bookmarkEnd w:id="12"/>
    </w:p>
    <w:p w14:paraId="6C2DC0B6" w14:textId="4D403FC7" w:rsidR="00991296" w:rsidRDefault="00991296" w:rsidP="00991296">
      <w:r>
        <w:t>Zařízení využívá několik klíčových periferií k získávání dat o okolním prostředí</w:t>
      </w:r>
      <w:r w:rsidR="001A17D6">
        <w:t xml:space="preserve"> a jejich ukládání či zobrazení</w:t>
      </w:r>
    </w:p>
    <w:p w14:paraId="2A90DBEC" w14:textId="491E4625" w:rsidR="00991296" w:rsidRDefault="00991296" w:rsidP="00991296">
      <w:pPr>
        <w:pStyle w:val="Nadpis3"/>
      </w:pPr>
      <w:bookmarkStart w:id="13" w:name="_Toc224808533"/>
      <w:r>
        <w:t>Senzor okolního prostředí (BME280)</w:t>
      </w:r>
      <w:bookmarkEnd w:id="13"/>
    </w:p>
    <w:p w14:paraId="756E6BCD" w14:textId="665D8EFC" w:rsidR="001A17D6" w:rsidRDefault="001A17D6" w:rsidP="001A17D6">
      <w:r>
        <w:t>Pro měření teploty, relativní vlhkosti vzduchu a atmosférického tlaku byl použit digitální senzor BME280. Tento senzor umožňuje na základě naměřeného tlaku také výpočet přibližné nadmořské výšky. Díky tomu je možné sledovat více environmentálních veličin</w:t>
      </w:r>
      <w:r w:rsidR="0004058D">
        <w:t xml:space="preserve"> pomocí jediného integrovaného modulu.</w:t>
      </w:r>
    </w:p>
    <w:p w14:paraId="67897B6C" w14:textId="77777777" w:rsidR="0004058D" w:rsidRDefault="0004058D" w:rsidP="001A17D6"/>
    <w:p w14:paraId="5647A4D4" w14:textId="1CD19F63" w:rsidR="0004058D" w:rsidRDefault="0004058D" w:rsidP="001A17D6">
      <w:r>
        <w:t xml:space="preserve">Senzor komunikuje prostřednictvím sběrnice I2C (Inter-Integrated Circuit). Jedná se o dvouvodičovou obousměrnou sběrnici využívající vodiče SDA (Seriál Data Line) a SCL (Seriál Clock Line). Výhodou této sběrnice je možnost připojení více zařízení na stejné vodiče, například současně senzoru a OLED displeje. Tím dochází k úspoře vstupně-výstupních pinů </w:t>
      </w:r>
      <w:r w:rsidR="002C7684">
        <w:t>mikrokontroleru</w:t>
      </w:r>
      <w:r>
        <w:t>.</w:t>
      </w:r>
    </w:p>
    <w:p w14:paraId="7B0916A5" w14:textId="77777777" w:rsidR="0004058D" w:rsidRDefault="0004058D" w:rsidP="001A17D6"/>
    <w:p w14:paraId="4BA36B1A" w14:textId="62C43AE5" w:rsidR="0004058D" w:rsidRPr="001A17D6" w:rsidRDefault="0004058D" w:rsidP="001A17D6">
      <w:r>
        <w:t>BME280 je vhodný pro dlouhodobé monitorování prostředí díky své relativně vysoké přesnosti, stabilitě měření a nízké spotřebě energie.</w:t>
      </w:r>
    </w:p>
    <w:p w14:paraId="3E90BA3A" w14:textId="0B4BF17E" w:rsidR="001A17D6" w:rsidRDefault="001A17D6" w:rsidP="001A17D6">
      <w:pPr>
        <w:pStyle w:val="Nadpis3"/>
      </w:pPr>
      <w:bookmarkStart w:id="14" w:name="_Toc224808534"/>
      <w:r>
        <w:t>Radarový senzor přítomnosti HLK-LD2450 (mmWave)</w:t>
      </w:r>
      <w:bookmarkEnd w:id="14"/>
    </w:p>
    <w:p w14:paraId="0B2E6943" w14:textId="5F9BB8C9" w:rsidR="007C5ECE" w:rsidRDefault="007C5ECE" w:rsidP="007C5ECE">
      <w:r>
        <w:t>Pro detekci přítomnosti osob byl použit milimetrový radarový senzor HLK-LD2450 pracující na frekvenci 24 GHz</w:t>
      </w:r>
    </w:p>
    <w:p w14:paraId="2B02F61B" w14:textId="77777777" w:rsidR="007C5ECE" w:rsidRDefault="007C5ECE" w:rsidP="007C5ECE"/>
    <w:p w14:paraId="6BFC853D" w14:textId="7C6B581D" w:rsidR="007C5ECE" w:rsidRDefault="007C5ECE" w:rsidP="007C5ECE">
      <w:r>
        <w:t xml:space="preserve">Běžné PIR (Passive Infrared) senzory reagují pouze na změnu infračerveného záření, tedy na pohyb teplého objektu. Pokud osoba zůstane delší dobu bez pohybu, RIP senzor ji přestane detekovat. Oproti tomu mmWave radar dokáže zaznamenat i velmi jemné </w:t>
      </w:r>
      <w:r w:rsidR="002C7684">
        <w:t>mikro pohyby</w:t>
      </w:r>
      <w:r>
        <w:t>, například pohyb hrudníku při dýchání.</w:t>
      </w:r>
    </w:p>
    <w:p w14:paraId="26A8B725" w14:textId="77777777" w:rsidR="007C5ECE" w:rsidRDefault="007C5ECE" w:rsidP="007C5ECE"/>
    <w:p w14:paraId="18DF1AD0" w14:textId="1577FE37" w:rsidR="007C5ECE" w:rsidRDefault="007C5ECE" w:rsidP="007C5ECE">
      <w:r>
        <w:t>Díky této technologii je možné spolehlivě detekovat obsazenost místnosti i v případě, že se osoba aktivně nepohybuje. S </w:t>
      </w:r>
      <w:r w:rsidR="002C7684">
        <w:t>mikrokontrolerem</w:t>
      </w:r>
      <w:r>
        <w:t xml:space="preserve"> komunikuje senzor prostřednictvím sériové linky UART a poskytuje kontinuální informace o detekovaných objektech.</w:t>
      </w:r>
    </w:p>
    <w:p w14:paraId="7E6245AF" w14:textId="77777777" w:rsidR="007C5ECE" w:rsidRPr="007C5ECE" w:rsidRDefault="007C5ECE" w:rsidP="007C5ECE"/>
    <w:p w14:paraId="4F46AB07" w14:textId="646E145D" w:rsidR="007C5ECE" w:rsidRDefault="001A17D6" w:rsidP="007C5ECE">
      <w:pPr>
        <w:pStyle w:val="Nadpis3"/>
      </w:pPr>
      <w:bookmarkStart w:id="15" w:name="_Toc224808535"/>
      <w:r>
        <w:lastRenderedPageBreak/>
        <w:t>Modul pro SD kartu</w:t>
      </w:r>
      <w:bookmarkEnd w:id="15"/>
    </w:p>
    <w:p w14:paraId="0B81227F" w14:textId="3D53BBDA" w:rsidR="007C5ECE" w:rsidRDefault="007C5ECE" w:rsidP="007C5ECE">
      <w:r>
        <w:t>Pro zajištění zálohování dat i při případném výpadku Wi-Fi připojení byl do systému integrován modul pro paměťové karty MicroSD.</w:t>
      </w:r>
    </w:p>
    <w:p w14:paraId="3692EC6E" w14:textId="7C367C91" w:rsidR="007C5ECE" w:rsidRDefault="007C5ECE" w:rsidP="007C5ECE"/>
    <w:p w14:paraId="0516EAC1" w14:textId="77777777" w:rsidR="00D74F4A" w:rsidRDefault="007C5ECE" w:rsidP="007C5ECE">
      <w:r>
        <w:t xml:space="preserve">Komunikace probíhá pomocí sběrnice SPI (Seriál Peripheral Interface), která umožňuje rychlý a spolehlivý přenos dat, Naměřené hodnoty jsou ukládány ve formátu CSV (Comma-Separated Values), což je jednoduchý textový formát vhodný pro další zpracování například v tabulkovém procesoru. </w:t>
      </w:r>
    </w:p>
    <w:p w14:paraId="24E9E30F" w14:textId="77777777" w:rsidR="00D74F4A" w:rsidRDefault="00D74F4A" w:rsidP="007C5ECE"/>
    <w:p w14:paraId="0DEA6BFE" w14:textId="5B389646" w:rsidR="007C5ECE" w:rsidRPr="007C5ECE" w:rsidRDefault="007C5ECE" w:rsidP="007C5ECE">
      <w:r>
        <w:t>Tím je zajištěno, že nedojde ke ztrátě dat ani při dočasné nedostupnosti serveru.</w:t>
      </w:r>
    </w:p>
    <w:p w14:paraId="30687568" w14:textId="3714FE96" w:rsidR="001A17D6" w:rsidRDefault="001A17D6" w:rsidP="001A17D6">
      <w:pPr>
        <w:pStyle w:val="Nadpis3"/>
      </w:pPr>
      <w:bookmarkStart w:id="16" w:name="_Toc224808536"/>
      <w:r>
        <w:t>OLED displej</w:t>
      </w:r>
      <w:bookmarkEnd w:id="16"/>
    </w:p>
    <w:p w14:paraId="5EC4FAEC" w14:textId="2C136384" w:rsidR="00D74F4A" w:rsidRDefault="00D74F4A" w:rsidP="00D74F4A">
      <w:r>
        <w:t xml:space="preserve">Pro lokální </w:t>
      </w:r>
      <w:r w:rsidR="002C7684">
        <w:t>zobrazení</w:t>
      </w:r>
      <w:r>
        <w:t xml:space="preserve"> aktuálních hodnot slouží monochromatický OLED displej a úhlopříčkou 096 palce a rozlišením 128 x 64 pixelů.</w:t>
      </w:r>
    </w:p>
    <w:p w14:paraId="1EF83967" w14:textId="77777777" w:rsidR="00D74F4A" w:rsidRDefault="00D74F4A" w:rsidP="00D74F4A"/>
    <w:p w14:paraId="400D8895" w14:textId="37152262" w:rsidR="00D74F4A" w:rsidRDefault="00D74F4A" w:rsidP="00D74F4A">
      <w:r>
        <w:t>Technologie OLED (Organic Light Emitting Diode) nevyžaduje podsvícení, protože jednotlivé pixely samy emitují světlo. To zajišťuje vysoký kontrast, dobrou čitelnost a nízkou spotřebu energie.</w:t>
      </w:r>
    </w:p>
    <w:p w14:paraId="3E212606" w14:textId="77777777" w:rsidR="00D74F4A" w:rsidRDefault="00D74F4A" w:rsidP="00D74F4A"/>
    <w:p w14:paraId="181D6B13" w14:textId="440FB6B2" w:rsidR="00060330" w:rsidRPr="00D74F4A" w:rsidRDefault="00D74F4A" w:rsidP="00D74F4A">
      <w:r>
        <w:t xml:space="preserve">Displej je připojen přes sběrnici I2C, kterou sdílí se senzorem BME280, což přispívá k efektivnímu využití pinů </w:t>
      </w:r>
      <w:r w:rsidR="002C7684">
        <w:t>mikrokontroleru</w:t>
      </w:r>
      <w:r>
        <w:t>.</w:t>
      </w:r>
    </w:p>
    <w:p w14:paraId="1218C66A" w14:textId="2DB95740" w:rsidR="00814761" w:rsidRDefault="00814761" w:rsidP="00814761">
      <w:pPr>
        <w:pStyle w:val="Nadpis2"/>
      </w:pPr>
      <w:bookmarkStart w:id="17" w:name="_Toc224808537"/>
      <w:r>
        <w:t>Serverov</w:t>
      </w:r>
      <w:r w:rsidR="00A0465D">
        <w:t>á infrastruktura</w:t>
      </w:r>
      <w:bookmarkEnd w:id="17"/>
    </w:p>
    <w:p w14:paraId="1CA5521F" w14:textId="0EE1F1CE" w:rsidR="00333711" w:rsidRDefault="00333711" w:rsidP="00AD4C49">
      <w:r>
        <w:t>Pro ukládání a zpracování naměřených dat byl vytvořen serverový systém, který zajišťuje komunikaci mezi senzorovou deskou a webovou aplikací.</w:t>
      </w:r>
    </w:p>
    <w:p w14:paraId="3E9015E0" w14:textId="3F8ABAF7" w:rsidR="00AD4C49" w:rsidRDefault="00AD4C49" w:rsidP="00AD4C49">
      <w:pPr>
        <w:pStyle w:val="Nadpis3"/>
      </w:pPr>
      <w:bookmarkStart w:id="18" w:name="_Toc224808538"/>
      <w:r>
        <w:t>Proxmox Virtual Environment</w:t>
      </w:r>
      <w:bookmarkEnd w:id="18"/>
    </w:p>
    <w:p w14:paraId="62DD789D" w14:textId="565BA593" w:rsidR="00AD4C49" w:rsidRDefault="00AD4C49" w:rsidP="00AD4C49">
      <w:r>
        <w:t>Serverová část systému běží na virtualizační platformě Proxmox Virtual Environment. Jedná se o open-source řešení umožňující provoz více virtuálních strojů na jednom fyzickém serveru.</w:t>
      </w:r>
    </w:p>
    <w:p w14:paraId="0A0059F1" w14:textId="0514D3A1" w:rsidR="00AD4C49" w:rsidRPr="00AF1AE6" w:rsidRDefault="00AD4C49" w:rsidP="00870DAA">
      <w:pPr>
        <w:pStyle w:val="Nadpisneslovan"/>
      </w:pPr>
      <w:r w:rsidRPr="00AF1AE6">
        <w:t>V rámci projektu je webová aplikace provozována na virtuálním serveru, což umožňuje:</w:t>
      </w:r>
    </w:p>
    <w:p w14:paraId="384A4FCF" w14:textId="3F108952" w:rsidR="00AD4C49" w:rsidRDefault="00AD4C49" w:rsidP="00AD4C49">
      <w:pPr>
        <w:pStyle w:val="Odstavecseseznamem"/>
        <w:numPr>
          <w:ilvl w:val="0"/>
          <w:numId w:val="18"/>
        </w:numPr>
      </w:pPr>
      <w:r>
        <w:t>Oddělení webové služby od ostatních systémů.</w:t>
      </w:r>
    </w:p>
    <w:p w14:paraId="1E89DCE6" w14:textId="222F2582" w:rsidR="00AD4C49" w:rsidRDefault="00AD4C49" w:rsidP="00AD4C49">
      <w:pPr>
        <w:pStyle w:val="Odstavecseseznamem"/>
        <w:numPr>
          <w:ilvl w:val="0"/>
          <w:numId w:val="18"/>
        </w:numPr>
      </w:pPr>
      <w:r>
        <w:t>Snadnou správu a zálohování.</w:t>
      </w:r>
    </w:p>
    <w:p w14:paraId="519F68FC" w14:textId="12621C4D" w:rsidR="00AD4C49" w:rsidRDefault="00AD4C49" w:rsidP="00AD4C49">
      <w:pPr>
        <w:pStyle w:val="Odstavecseseznamem"/>
        <w:numPr>
          <w:ilvl w:val="0"/>
          <w:numId w:val="18"/>
        </w:numPr>
      </w:pPr>
      <w:r>
        <w:t>Možnost budoucího rozšíření infrastruktury</w:t>
      </w:r>
    </w:p>
    <w:p w14:paraId="1375B363" w14:textId="4DB2B50A" w:rsidR="00AD4C49" w:rsidRDefault="00AD4C49" w:rsidP="00AD4C49"/>
    <w:p w14:paraId="0C14EA4A" w14:textId="01B37BB2" w:rsidR="00AD4C49" w:rsidRDefault="00AD4C49" w:rsidP="00AD4C49">
      <w:r>
        <w:t>Použití virtualizace zvyšuje stabilitu a bezpečnost celého řešení</w:t>
      </w:r>
    </w:p>
    <w:p w14:paraId="6A808A99" w14:textId="707BB78B" w:rsidR="00AD4C49" w:rsidRDefault="00AD4C49" w:rsidP="00AD4C49">
      <w:pPr>
        <w:pStyle w:val="Nadpis3"/>
      </w:pPr>
      <w:bookmarkStart w:id="19" w:name="_Toc224808539"/>
      <w:r>
        <w:t>Debian 13</w:t>
      </w:r>
      <w:bookmarkEnd w:id="19"/>
    </w:p>
    <w:p w14:paraId="2B3CA025" w14:textId="226D030C" w:rsidR="00AD4C49" w:rsidRDefault="00AD4C49" w:rsidP="00AD4C49">
      <w:r>
        <w:t>Na virtuálním serveru je nainstalován operační systém Debian 13. Jedná se o stabilní linuxovou distribuci vhodnou pro serverové nasazení.</w:t>
      </w:r>
    </w:p>
    <w:p w14:paraId="40361010" w14:textId="52C593BA" w:rsidR="00AD4C49" w:rsidRPr="00AF1AE6" w:rsidRDefault="00AD4C49" w:rsidP="00870DAA">
      <w:pPr>
        <w:pStyle w:val="Nadpisneslovan"/>
      </w:pPr>
      <w:r w:rsidRPr="00AF1AE6">
        <w:t>Debian byl zvolen především z důvodu:</w:t>
      </w:r>
    </w:p>
    <w:p w14:paraId="0FA883EB" w14:textId="3E5C9E9E" w:rsidR="00AD4C49" w:rsidRDefault="00AD4C49" w:rsidP="00AD4C49">
      <w:pPr>
        <w:pStyle w:val="Odstavecseseznamem"/>
        <w:numPr>
          <w:ilvl w:val="0"/>
          <w:numId w:val="19"/>
        </w:numPr>
      </w:pPr>
      <w:r>
        <w:t>Vysoké stability</w:t>
      </w:r>
    </w:p>
    <w:p w14:paraId="1C1F3635" w14:textId="441761AC" w:rsidR="00AD4C49" w:rsidRDefault="00AD4C49" w:rsidP="00AD4C49">
      <w:pPr>
        <w:pStyle w:val="Odstavecseseznamem"/>
        <w:numPr>
          <w:ilvl w:val="0"/>
          <w:numId w:val="19"/>
        </w:numPr>
      </w:pPr>
      <w:r>
        <w:t>Bezpečnosti</w:t>
      </w:r>
    </w:p>
    <w:p w14:paraId="290DBAA3" w14:textId="36243E6D" w:rsidR="00AD4C49" w:rsidRDefault="00AD4C49" w:rsidP="00AD4C49">
      <w:pPr>
        <w:pStyle w:val="Odstavecseseznamem"/>
        <w:numPr>
          <w:ilvl w:val="0"/>
          <w:numId w:val="19"/>
        </w:numPr>
      </w:pPr>
      <w:r>
        <w:t>Dlouhodobé podpory</w:t>
      </w:r>
    </w:p>
    <w:p w14:paraId="5DDE380E" w14:textId="735FB5E0" w:rsidR="00AD4C49" w:rsidRDefault="00AD4C49" w:rsidP="00AD4C49">
      <w:pPr>
        <w:pStyle w:val="Odstavecseseznamem"/>
        <w:numPr>
          <w:ilvl w:val="0"/>
          <w:numId w:val="19"/>
        </w:numPr>
      </w:pPr>
      <w:r>
        <w:t>Široké dostupnosti balíčků a dokumentace</w:t>
      </w:r>
    </w:p>
    <w:p w14:paraId="2A51D7DE" w14:textId="23905730" w:rsidR="00AD4C49" w:rsidRDefault="00AD4C49" w:rsidP="00AD4C49"/>
    <w:p w14:paraId="4E7A1B85" w14:textId="24743D8F" w:rsidR="00AD4C49" w:rsidRDefault="00AD4C49" w:rsidP="00AD4C49">
      <w:r>
        <w:t>Operační systém tvoří základní vrstvu celé serverové infrastruktury, na které jsou provozovány další služby</w:t>
      </w:r>
    </w:p>
    <w:p w14:paraId="7C3A17CF" w14:textId="5ADB462E" w:rsidR="00AD4C49" w:rsidRDefault="00060330" w:rsidP="00AD4C49">
      <w:pPr>
        <w:pStyle w:val="Nadpis3"/>
      </w:pPr>
      <w:bookmarkStart w:id="20" w:name="_Toc224808540"/>
      <w:r>
        <w:t>XAMPP (Apache, MySQL, PHP)</w:t>
      </w:r>
      <w:bookmarkEnd w:id="20"/>
    </w:p>
    <w:p w14:paraId="52B02B04" w14:textId="1AE1E51A" w:rsidR="00060330" w:rsidRPr="00AF1AE6" w:rsidRDefault="00060330" w:rsidP="00870DAA">
      <w:pPr>
        <w:pStyle w:val="Nadpisneslovan"/>
      </w:pPr>
      <w:r w:rsidRPr="00AF1AE6">
        <w:t>Na operačním systému Debian 13 je nainstalován balíček XAMPP, který obsahuje:</w:t>
      </w:r>
    </w:p>
    <w:p w14:paraId="271AA788" w14:textId="21468996" w:rsidR="00060330" w:rsidRDefault="00060330" w:rsidP="00060330">
      <w:pPr>
        <w:pStyle w:val="Odstavecseseznamem"/>
        <w:numPr>
          <w:ilvl w:val="0"/>
          <w:numId w:val="20"/>
        </w:numPr>
      </w:pPr>
      <w:r>
        <w:t>Apache – webový server</w:t>
      </w:r>
    </w:p>
    <w:p w14:paraId="1DBD1CC6" w14:textId="6A2FAC84" w:rsidR="00060330" w:rsidRDefault="00060330" w:rsidP="00060330">
      <w:pPr>
        <w:pStyle w:val="Odstavecseseznamem"/>
        <w:numPr>
          <w:ilvl w:val="0"/>
          <w:numId w:val="20"/>
        </w:numPr>
      </w:pPr>
      <w:r>
        <w:t>MySQL – databázový server</w:t>
      </w:r>
    </w:p>
    <w:p w14:paraId="348678B6" w14:textId="3DC5BF04" w:rsidR="00060330" w:rsidRDefault="00060330" w:rsidP="00060330">
      <w:pPr>
        <w:pStyle w:val="Odstavecseseznamem"/>
        <w:numPr>
          <w:ilvl w:val="0"/>
          <w:numId w:val="20"/>
        </w:numPr>
      </w:pPr>
      <w:r>
        <w:t>PHP – serverový skriptovací jazyk</w:t>
      </w:r>
    </w:p>
    <w:p w14:paraId="2224A38D" w14:textId="5B575F0E" w:rsidR="00060330" w:rsidRDefault="00060330" w:rsidP="00060330">
      <w:r>
        <w:t xml:space="preserve">Apache </w:t>
      </w:r>
      <w:r w:rsidR="002C7684">
        <w:t>přijímá</w:t>
      </w:r>
      <w:r>
        <w:t xml:space="preserve"> http požadavky ze zařízení ESP32 i z webového prohlížeče uživatele. PHP zpracovává aplikační logiku vytvořenou ve frameworku CodeIgniter 4. MySQL slouží k ukládání historických dat ze senzorů.</w:t>
      </w:r>
    </w:p>
    <w:p w14:paraId="75D64EBF" w14:textId="77777777" w:rsidR="00060330" w:rsidRDefault="00060330" w:rsidP="00060330"/>
    <w:p w14:paraId="6ECE3BD8" w14:textId="0009F7F2" w:rsidR="00060330" w:rsidRDefault="00060330" w:rsidP="00060330">
      <w:r>
        <w:t xml:space="preserve">Tato kombinace tvoří kompletní serverové prostředí potřebné pro provoz webové aplikace </w:t>
      </w:r>
    </w:p>
    <w:p w14:paraId="35313988" w14:textId="1741158A" w:rsidR="00A0465D" w:rsidRDefault="00A0465D" w:rsidP="00A0465D">
      <w:pPr>
        <w:pStyle w:val="Nadpis2"/>
      </w:pPr>
      <w:bookmarkStart w:id="21" w:name="_Toc224808541"/>
      <w:r>
        <w:t>Webová aplikace</w:t>
      </w:r>
      <w:bookmarkEnd w:id="21"/>
    </w:p>
    <w:p w14:paraId="6586DDDB" w14:textId="26A8D9FA" w:rsidR="00A0465D" w:rsidRDefault="00A0465D" w:rsidP="00A0465D">
      <w:r>
        <w:t>Pro vizualizaci naměřených dat byla vytvořena webová aplikace, která umožňuje uživateli zobrazit aktuální i historická data.</w:t>
      </w:r>
    </w:p>
    <w:p w14:paraId="5B62B51A" w14:textId="2F62A29B" w:rsidR="00A0465D" w:rsidRDefault="000008CF" w:rsidP="00A0465D">
      <w:pPr>
        <w:pStyle w:val="Nadpis3"/>
      </w:pPr>
      <w:bookmarkStart w:id="22" w:name="_Toc224808542"/>
      <w:r>
        <w:t>PHP a CodeIgniter 4</w:t>
      </w:r>
      <w:bookmarkEnd w:id="22"/>
    </w:p>
    <w:p w14:paraId="35FAC30F" w14:textId="692CF45F" w:rsidR="000008CF" w:rsidRDefault="000008CF" w:rsidP="000008CF">
      <w:r>
        <w:t>Backend webové aplikace byl vytvořen ve frameworku CodeIgniter 4. Jedná se o moderní PHP framework využívající architekturu MVC</w:t>
      </w:r>
    </w:p>
    <w:p w14:paraId="2C1BCFF7" w14:textId="60A65B4B" w:rsidR="000008CF" w:rsidRPr="00AF1AE6" w:rsidRDefault="000008CF" w:rsidP="00870DAA">
      <w:pPr>
        <w:pStyle w:val="Nadpisneslovan"/>
      </w:pPr>
      <w:r w:rsidRPr="00AF1AE6">
        <w:lastRenderedPageBreak/>
        <w:t>Architektura MVC rozděluje aplikaci na tři části:</w:t>
      </w:r>
    </w:p>
    <w:p w14:paraId="2425B0B2" w14:textId="2D269B9C" w:rsidR="000008CF" w:rsidRDefault="000008CF" w:rsidP="000008CF">
      <w:pPr>
        <w:pStyle w:val="Odstavecseseznamem"/>
        <w:numPr>
          <w:ilvl w:val="0"/>
          <w:numId w:val="21"/>
        </w:numPr>
      </w:pPr>
      <w:r>
        <w:t>Model – práce s databází</w:t>
      </w:r>
    </w:p>
    <w:p w14:paraId="78133A1A" w14:textId="6F52DC87" w:rsidR="000008CF" w:rsidRDefault="000008CF" w:rsidP="000008CF">
      <w:pPr>
        <w:pStyle w:val="Odstavecseseznamem"/>
        <w:numPr>
          <w:ilvl w:val="0"/>
          <w:numId w:val="21"/>
        </w:numPr>
      </w:pPr>
      <w:r>
        <w:t>View – uživatelské rozhraní</w:t>
      </w:r>
    </w:p>
    <w:p w14:paraId="07FED504" w14:textId="49226F00" w:rsidR="000008CF" w:rsidRDefault="000008CF" w:rsidP="000008CF">
      <w:pPr>
        <w:pStyle w:val="Odstavecseseznamem"/>
        <w:numPr>
          <w:ilvl w:val="0"/>
          <w:numId w:val="21"/>
        </w:numPr>
      </w:pPr>
      <w:r>
        <w:t>Controller – aplikační logika</w:t>
      </w:r>
    </w:p>
    <w:p w14:paraId="0209AEC3" w14:textId="77777777" w:rsidR="000008CF" w:rsidRDefault="000008CF" w:rsidP="000008CF"/>
    <w:p w14:paraId="3577F051" w14:textId="7A6108E3" w:rsidR="000008CF" w:rsidRDefault="000008CF" w:rsidP="000008CF">
      <w:r>
        <w:t>Toto rozdělení zajišťuje přehlednost kódu, snadnější údržbu a vyšší bezpečnost. Framework obsahuje například Query Builder, který pomáhá chránit aplikaci proti SQL Injection útokům.</w:t>
      </w:r>
    </w:p>
    <w:p w14:paraId="272F2AC4" w14:textId="35CBC7C8" w:rsidR="000008CF" w:rsidRDefault="000008CF" w:rsidP="000008CF">
      <w:pPr>
        <w:pStyle w:val="Nadpis3"/>
      </w:pPr>
      <w:bookmarkStart w:id="23" w:name="_Toc224808543"/>
      <w:r>
        <w:t>MySQL databáze</w:t>
      </w:r>
      <w:bookmarkEnd w:id="23"/>
    </w:p>
    <w:p w14:paraId="79C7C535" w14:textId="33FB70DF" w:rsidR="000008CF" w:rsidRDefault="000008CF" w:rsidP="000008CF">
      <w:r>
        <w:t>Pro ukládání dat je využit relační databá</w:t>
      </w:r>
      <w:r w:rsidR="002C7684">
        <w:t>z</w:t>
      </w:r>
      <w:r>
        <w:t>ový systém MySQL</w:t>
      </w:r>
    </w:p>
    <w:p w14:paraId="1B746E99" w14:textId="77777777" w:rsidR="000008CF" w:rsidRDefault="000008CF" w:rsidP="000008CF"/>
    <w:p w14:paraId="3DE0EEB5" w14:textId="4647AA8C" w:rsidR="000008CF" w:rsidRDefault="000008CF" w:rsidP="000008CF">
      <w:r>
        <w:t>Byla navržena databázová struktura optimalizovaná pro časové dotazy, protože většina operací pracuje s výběrem dat podle časového intervalu (například poslední hodina, den nebo týden).</w:t>
      </w:r>
    </w:p>
    <w:p w14:paraId="1DDED82E" w14:textId="69E34206" w:rsidR="000008CF" w:rsidRPr="00AF1AE6" w:rsidRDefault="000008CF" w:rsidP="00137033">
      <w:pPr>
        <w:pStyle w:val="Nadpisneslovan"/>
      </w:pPr>
      <w:r w:rsidRPr="00AF1AE6">
        <w:t>Databáze uchovává hodnoty:</w:t>
      </w:r>
    </w:p>
    <w:p w14:paraId="232DDE0F" w14:textId="0298D2C1" w:rsidR="000008CF" w:rsidRDefault="000008CF" w:rsidP="000008CF">
      <w:pPr>
        <w:pStyle w:val="Odstavecseseznamem"/>
        <w:numPr>
          <w:ilvl w:val="0"/>
          <w:numId w:val="22"/>
        </w:numPr>
      </w:pPr>
      <w:r>
        <w:t>Čas uložení</w:t>
      </w:r>
    </w:p>
    <w:p w14:paraId="3244D322" w14:textId="5A8CFC7C" w:rsidR="000008CF" w:rsidRDefault="000008CF" w:rsidP="000008CF">
      <w:pPr>
        <w:pStyle w:val="Odstavecseseznamem"/>
        <w:numPr>
          <w:ilvl w:val="0"/>
          <w:numId w:val="22"/>
        </w:numPr>
      </w:pPr>
      <w:r>
        <w:t>Teplotu</w:t>
      </w:r>
    </w:p>
    <w:p w14:paraId="52442CCB" w14:textId="55DA44C6" w:rsidR="000008CF" w:rsidRDefault="000008CF" w:rsidP="000008CF">
      <w:pPr>
        <w:pStyle w:val="Odstavecseseznamem"/>
        <w:numPr>
          <w:ilvl w:val="0"/>
          <w:numId w:val="22"/>
        </w:numPr>
      </w:pPr>
      <w:r>
        <w:t>Vlhkost</w:t>
      </w:r>
    </w:p>
    <w:p w14:paraId="1166F252" w14:textId="71A6D3C7" w:rsidR="000008CF" w:rsidRDefault="000008CF" w:rsidP="000008CF">
      <w:pPr>
        <w:pStyle w:val="Odstavecseseznamem"/>
        <w:numPr>
          <w:ilvl w:val="0"/>
          <w:numId w:val="22"/>
        </w:numPr>
      </w:pPr>
      <w:r>
        <w:t>Tlak</w:t>
      </w:r>
    </w:p>
    <w:p w14:paraId="26F8F655" w14:textId="382563B2" w:rsidR="000008CF" w:rsidRDefault="000008CF" w:rsidP="000008CF">
      <w:pPr>
        <w:pStyle w:val="Odstavecseseznamem"/>
        <w:numPr>
          <w:ilvl w:val="0"/>
          <w:numId w:val="22"/>
        </w:numPr>
      </w:pPr>
      <w:r>
        <w:t>Nadmořskou výšku</w:t>
      </w:r>
    </w:p>
    <w:p w14:paraId="6186FE68" w14:textId="6076A90E" w:rsidR="000008CF" w:rsidRDefault="000008CF" w:rsidP="000008CF">
      <w:pPr>
        <w:pStyle w:val="Odstavecseseznamem"/>
        <w:numPr>
          <w:ilvl w:val="0"/>
          <w:numId w:val="22"/>
        </w:numPr>
      </w:pPr>
      <w:r>
        <w:t>Případně data z detekce pohybu</w:t>
      </w:r>
    </w:p>
    <w:p w14:paraId="1A56C449" w14:textId="3E9CF283" w:rsidR="000008CF" w:rsidRDefault="000008CF" w:rsidP="000008CF">
      <w:pPr>
        <w:pStyle w:val="Nadpis3"/>
      </w:pPr>
      <w:bookmarkStart w:id="24" w:name="_Toc224808544"/>
      <w:r>
        <w:t>Frontend – HTML, Bootstrap, Font</w:t>
      </w:r>
      <w:r w:rsidR="000F6157">
        <w:t xml:space="preserve"> A</w:t>
      </w:r>
      <w:r>
        <w:t>w</w:t>
      </w:r>
      <w:r w:rsidR="000F6157">
        <w:t>e</w:t>
      </w:r>
      <w:r>
        <w:t>some a JavaScript</w:t>
      </w:r>
      <w:bookmarkEnd w:id="24"/>
    </w:p>
    <w:p w14:paraId="2C183788" w14:textId="26106B46" w:rsidR="00AF1AE6" w:rsidRDefault="00AF1AE6" w:rsidP="00AF1AE6">
      <w:r>
        <w:t>Uživatelské rozhraní bylo vytvořeno pomocí HTML, CSS, Font</w:t>
      </w:r>
      <w:r w:rsidR="000F6157">
        <w:t xml:space="preserve"> A</w:t>
      </w:r>
      <w:r>
        <w:t>w</w:t>
      </w:r>
      <w:r w:rsidR="000F6157">
        <w:t>e</w:t>
      </w:r>
      <w:r>
        <w:t>some a frameworku Bootstrap</w:t>
      </w:r>
    </w:p>
    <w:p w14:paraId="6CA8AAA5" w14:textId="79D967FF" w:rsidR="00AF1AE6" w:rsidRDefault="00AF1AE6" w:rsidP="00137033">
      <w:pPr>
        <w:pStyle w:val="Nadpisneslovan"/>
      </w:pPr>
      <w:r w:rsidRPr="00AF1AE6">
        <w:t>Bootstrap umožňuje:</w:t>
      </w:r>
    </w:p>
    <w:p w14:paraId="1CCD83C0" w14:textId="27F93465" w:rsidR="00AF1AE6" w:rsidRPr="00AF1AE6" w:rsidRDefault="00AF1AE6" w:rsidP="00AF1AE6">
      <w:pPr>
        <w:pStyle w:val="Odstavecseseznamem"/>
        <w:numPr>
          <w:ilvl w:val="0"/>
          <w:numId w:val="23"/>
        </w:numPr>
        <w:rPr>
          <w:b/>
          <w:bCs/>
        </w:rPr>
      </w:pPr>
      <w:r>
        <w:t>Rychlou tvorbu responzivního designu</w:t>
      </w:r>
    </w:p>
    <w:p w14:paraId="4432050E" w14:textId="1F4E5CFA" w:rsidR="00AF1AE6" w:rsidRPr="00AF1AE6" w:rsidRDefault="00AF1AE6" w:rsidP="00AF1AE6">
      <w:pPr>
        <w:pStyle w:val="Odstavecseseznamem"/>
        <w:numPr>
          <w:ilvl w:val="0"/>
          <w:numId w:val="23"/>
        </w:numPr>
        <w:rPr>
          <w:b/>
          <w:bCs/>
        </w:rPr>
      </w:pPr>
      <w:r>
        <w:t>Jednotný vzhled komponent</w:t>
      </w:r>
    </w:p>
    <w:p w14:paraId="05AE5D5B" w14:textId="5059AA2B" w:rsidR="00AF1AE6" w:rsidRPr="00AF1AE6" w:rsidRDefault="00AF1AE6" w:rsidP="00AF1AE6">
      <w:pPr>
        <w:pStyle w:val="Odstavecseseznamem"/>
        <w:numPr>
          <w:ilvl w:val="0"/>
          <w:numId w:val="23"/>
        </w:numPr>
        <w:rPr>
          <w:b/>
          <w:bCs/>
        </w:rPr>
      </w:pPr>
      <w:r>
        <w:t>Použití hotových prvků jako jsou tlačítka, karty, navigační lišty či tabulky</w:t>
      </w:r>
    </w:p>
    <w:p w14:paraId="6CBDFE73" w14:textId="77777777" w:rsidR="00AF1AE6" w:rsidRDefault="00AF1AE6" w:rsidP="00AF1AE6">
      <w:pPr>
        <w:rPr>
          <w:b/>
          <w:bCs/>
        </w:rPr>
      </w:pPr>
    </w:p>
    <w:p w14:paraId="6D852C7B" w14:textId="21567BD9" w:rsidR="00AF1AE6" w:rsidRDefault="00AF1AE6" w:rsidP="00AF1AE6">
      <w:r>
        <w:t>Díky tomu je aplikace plně funkční i na mobilních zařízeních</w:t>
      </w:r>
    </w:p>
    <w:p w14:paraId="5665C51D" w14:textId="080A96FD" w:rsidR="00AF1AE6" w:rsidRDefault="00AF1AE6" w:rsidP="00AF1AE6">
      <w:pPr>
        <w:pStyle w:val="Nadpis3"/>
      </w:pPr>
      <w:bookmarkStart w:id="25" w:name="_Toc224808545"/>
      <w:r>
        <w:t>Vizualizace dat – Chart.js</w:t>
      </w:r>
      <w:bookmarkEnd w:id="25"/>
    </w:p>
    <w:p w14:paraId="0967A753" w14:textId="454A9A8A" w:rsidR="00AF1AE6" w:rsidRDefault="00AF1AE6" w:rsidP="00AF1AE6">
      <w:r>
        <w:t>Pro grafické zobrazení naměřených hodnot byla použita JavaScriptová knihovna Chart.js.</w:t>
      </w:r>
    </w:p>
    <w:p w14:paraId="4F33D3B6" w14:textId="77777777" w:rsidR="00AF1AE6" w:rsidRDefault="00AF1AE6" w:rsidP="00AF1AE6"/>
    <w:p w14:paraId="5B2363D4" w14:textId="29B0F8C7" w:rsidR="00AF1AE6" w:rsidRDefault="00AF1AE6" w:rsidP="00AF1AE6">
      <w:r>
        <w:t>Tato knihovna umožňuje vykreslování interaktivních a responzivních grafů přímo v prohlížeči uživatele. Data jsou načítána pomocí asynchronních požadavků (AJAX) a zobrazována bez nutnosti obnovení celé stránky</w:t>
      </w:r>
    </w:p>
    <w:p w14:paraId="487071D3" w14:textId="5656B6D8" w:rsidR="00AF1AE6" w:rsidRDefault="002C7684" w:rsidP="00AF1AE6">
      <w:pPr>
        <w:pStyle w:val="Nadpis1"/>
      </w:pPr>
      <w:bookmarkStart w:id="26" w:name="_Toc224808546"/>
      <w:r>
        <w:lastRenderedPageBreak/>
        <w:t>Cíle práce a systémové požadavky</w:t>
      </w:r>
      <w:bookmarkEnd w:id="26"/>
    </w:p>
    <w:p w14:paraId="4B820CC4" w14:textId="641A5B9D" w:rsidR="002C7684" w:rsidRDefault="002C7684" w:rsidP="002C7684">
      <w:r>
        <w:t>Tato kapitola obsahuje hlavní cíl projektu a stanovuje konkrétní technické požadavky, které musely být splněny pro úspěšné dokončení maturitní práce. Požadavky byly stanoveny na začátku vývoje a sloužily jako vodítko při návrhu hardwaru i softwaru.</w:t>
      </w:r>
    </w:p>
    <w:p w14:paraId="558A9C3D" w14:textId="52A74656" w:rsidR="002C7684" w:rsidRDefault="002C7684" w:rsidP="002C7684">
      <w:pPr>
        <w:pStyle w:val="Nadpis2"/>
      </w:pPr>
      <w:bookmarkStart w:id="27" w:name="_Toc224808547"/>
      <w:r>
        <w:t>Hlavní cíl</w:t>
      </w:r>
      <w:bookmarkEnd w:id="27"/>
    </w:p>
    <w:p w14:paraId="65C5FBEB" w14:textId="7DF409B9" w:rsidR="002C7684" w:rsidRDefault="002C7684" w:rsidP="002C7684">
      <w:r>
        <w:t xml:space="preserve">Hlavním cílem práce </w:t>
      </w:r>
      <w:r w:rsidR="00390482">
        <w:t>b</w:t>
      </w:r>
      <w:r>
        <w:t>ylo navrhnout, vyvinout a realizovat funkční monitorovací IoT systém pro sledování environmentálních veličin a přítomnosti osob v místnosti.</w:t>
      </w:r>
    </w:p>
    <w:p w14:paraId="7C21685E" w14:textId="77777777" w:rsidR="002C7684" w:rsidRDefault="002C7684" w:rsidP="002C7684"/>
    <w:p w14:paraId="5E767CAC" w14:textId="79754CC8" w:rsidR="002C7684" w:rsidRDefault="002C7684" w:rsidP="002C7684">
      <w:r>
        <w:t>Cílem nebylo pouze vytvořit funkční zařízení, ale navrhnout stabilní a rozšířený</w:t>
      </w:r>
      <w:r w:rsidR="004A5D34">
        <w:t xml:space="preserve"> systém vhodný pro dlouhodobý provoz</w:t>
      </w:r>
    </w:p>
    <w:p w14:paraId="5E57A819" w14:textId="6BEBDC29" w:rsidR="002C7684" w:rsidRPr="00390482" w:rsidRDefault="002C7684" w:rsidP="001273EA">
      <w:pPr>
        <w:pStyle w:val="Nadpis3"/>
      </w:pPr>
      <w:bookmarkStart w:id="28" w:name="_Toc224808548"/>
      <w:r w:rsidRPr="00390482">
        <w:t>Systém se skládá ze dvou hlavních částí:</w:t>
      </w:r>
      <w:bookmarkEnd w:id="28"/>
    </w:p>
    <w:p w14:paraId="4755DDE7" w14:textId="5CBE7147" w:rsidR="002C7684" w:rsidRDefault="002C7684" w:rsidP="001273EA">
      <w:pPr>
        <w:pStyle w:val="Nadpisneslovan"/>
      </w:pPr>
      <w:r>
        <w:t>Hardwarová část</w:t>
      </w:r>
    </w:p>
    <w:p w14:paraId="2C935378" w14:textId="1D4CA64A" w:rsidR="002C7684" w:rsidRDefault="002C7684" w:rsidP="002C7684">
      <w:r>
        <w:t xml:space="preserve">Senzorové desky založené na mikrokontroleru ESP32, která provádí měření a </w:t>
      </w:r>
      <w:r w:rsidR="004A5D34">
        <w:t>o</w:t>
      </w:r>
      <w:r>
        <w:t>desílá data</w:t>
      </w:r>
      <w:r w:rsidR="004A5D34">
        <w:t>.</w:t>
      </w:r>
    </w:p>
    <w:p w14:paraId="73543A86" w14:textId="09CF8788" w:rsidR="002C7684" w:rsidRDefault="002C7684" w:rsidP="001273EA">
      <w:pPr>
        <w:pStyle w:val="Nadpisneslovan"/>
      </w:pPr>
      <w:r>
        <w:t>Webo</w:t>
      </w:r>
      <w:r w:rsidR="004A5D34">
        <w:t>vá část</w:t>
      </w:r>
    </w:p>
    <w:p w14:paraId="0434025A" w14:textId="5DD5A200" w:rsidR="004A5D34" w:rsidRDefault="004A5D34" w:rsidP="004A5D34">
      <w:r>
        <w:t>Server, který data přijímá, ukládá do databáze a umožňuje jejich přehledné zobrazení uživateli.</w:t>
      </w:r>
    </w:p>
    <w:p w14:paraId="4A1999D7" w14:textId="12D1810D" w:rsidR="00390482" w:rsidRDefault="00390482" w:rsidP="00390482">
      <w:pPr>
        <w:pStyle w:val="Nadpis2"/>
      </w:pPr>
      <w:bookmarkStart w:id="29" w:name="_Toc224808549"/>
      <w:r>
        <w:t>Dílčí technické cíle</w:t>
      </w:r>
      <w:bookmarkEnd w:id="29"/>
    </w:p>
    <w:p w14:paraId="4E082A39" w14:textId="3ED47615" w:rsidR="00390482" w:rsidRDefault="00390482" w:rsidP="00390482">
      <w:pPr>
        <w:pStyle w:val="Nadpis3"/>
      </w:pPr>
      <w:bookmarkStart w:id="30" w:name="_Toc224808550"/>
      <w:r>
        <w:t>Sběr a zpracování dat</w:t>
      </w:r>
      <w:bookmarkEnd w:id="30"/>
    </w:p>
    <w:p w14:paraId="076CB0A7" w14:textId="04D40BD3" w:rsidR="00390482" w:rsidRDefault="00390482" w:rsidP="00390482">
      <w:r>
        <w:t xml:space="preserve">Navrhnout a realizovat elektronický obvod založený na mikrokontroleru ESP32, který umožňuje současnou komunikaci přes sběrnici </w:t>
      </w:r>
      <w:r w:rsidR="00AE0381">
        <w:t>I2C, SPI a UART.</w:t>
      </w:r>
    </w:p>
    <w:p w14:paraId="1732F059" w14:textId="77777777" w:rsidR="00AE0381" w:rsidRDefault="00AE0381" w:rsidP="00390482"/>
    <w:p w14:paraId="34E8D791" w14:textId="6EC22305" w:rsidR="00AE0381" w:rsidRDefault="00AE0381" w:rsidP="00390482">
      <w:r>
        <w:t>Zařízení musí být schopno spolehlivě získávat data ze senzoru BME280 a radarového modulu HLK-LD2450 a tato data dále zpracovávat</w:t>
      </w:r>
    </w:p>
    <w:p w14:paraId="5D21F6FB" w14:textId="4885B583" w:rsidR="00AE0381" w:rsidRDefault="00AE0381" w:rsidP="00AE0381">
      <w:pPr>
        <w:pStyle w:val="Nadpis3"/>
      </w:pPr>
      <w:bookmarkStart w:id="31" w:name="_Toc224808551"/>
      <w:r>
        <w:t>Zajištění spolehlivosti a zálohování dat</w:t>
      </w:r>
      <w:bookmarkEnd w:id="31"/>
    </w:p>
    <w:p w14:paraId="7B3DF454" w14:textId="79244D0E" w:rsidR="00AE0381" w:rsidRDefault="00AE0381" w:rsidP="00AE0381">
      <w:r>
        <w:t>Navrhnout systém lokálního ukládání dat na paměťovou kartu MicroSD ve formátu CSV</w:t>
      </w:r>
    </w:p>
    <w:p w14:paraId="0941E277" w14:textId="77777777" w:rsidR="00AE0381" w:rsidRDefault="00AE0381" w:rsidP="00AE0381"/>
    <w:p w14:paraId="052BE99C" w14:textId="5158052B" w:rsidR="00AE0381" w:rsidRDefault="00AE0381" w:rsidP="00AE0381">
      <w:r>
        <w:t>Toto řešení zajišťuje, že při výpadku připojení k serveru nedojde ke ztrátě naměřených hodnot.</w:t>
      </w:r>
    </w:p>
    <w:p w14:paraId="64969AF3" w14:textId="799EE6DB" w:rsidR="00AE0381" w:rsidRDefault="00AE0381" w:rsidP="00AE0381">
      <w:pPr>
        <w:pStyle w:val="Nadpis3"/>
      </w:pPr>
      <w:bookmarkStart w:id="32" w:name="_Toc224808552"/>
      <w:r>
        <w:lastRenderedPageBreak/>
        <w:t>Automatická synchronizace dat</w:t>
      </w:r>
      <w:bookmarkEnd w:id="32"/>
    </w:p>
    <w:p w14:paraId="2FECA796" w14:textId="5328A360" w:rsidR="00AE0381" w:rsidRDefault="00AE0381" w:rsidP="00AE0381">
      <w:r>
        <w:t>Vyvinout mechanismus, který po obnovení internetového připojení automaticky odešle chybějící záznamy ze SD karty na server.</w:t>
      </w:r>
    </w:p>
    <w:p w14:paraId="691146AF" w14:textId="77777777" w:rsidR="00AE0381" w:rsidRDefault="00AE0381" w:rsidP="00AE0381"/>
    <w:p w14:paraId="43A87444" w14:textId="4CE4956C" w:rsidR="00AE0381" w:rsidRDefault="00AE0381" w:rsidP="00AE0381">
      <w:r>
        <w:t>Systém musí zajistit, aby při opětovném odesílání nedocházelo k duplicitnímu ukládání dat do databáze</w:t>
      </w:r>
    </w:p>
    <w:p w14:paraId="20722306" w14:textId="56100DE5" w:rsidR="00AE0381" w:rsidRDefault="00AE0381" w:rsidP="00AE0381">
      <w:pPr>
        <w:pStyle w:val="Nadpis3"/>
      </w:pPr>
      <w:bookmarkStart w:id="33" w:name="_Toc224808553"/>
      <w:r>
        <w:t>Vývoj webového rozhraní</w:t>
      </w:r>
      <w:bookmarkEnd w:id="33"/>
    </w:p>
    <w:p w14:paraId="1EF32879" w14:textId="7DC2520C" w:rsidR="00AE0381" w:rsidRDefault="00AE0381" w:rsidP="00870DAA">
      <w:pPr>
        <w:pStyle w:val="Nadpisneslovan"/>
      </w:pPr>
      <w:r>
        <w:t>Vytvořit responzivní webovou aplikaci ve frameworku CodeIgniter 4, která:</w:t>
      </w:r>
    </w:p>
    <w:p w14:paraId="00C4E812" w14:textId="1EF3535D" w:rsidR="00AE0381" w:rsidRDefault="00AE0381" w:rsidP="00AE0381">
      <w:pPr>
        <w:pStyle w:val="Odstavecseseznamem"/>
        <w:numPr>
          <w:ilvl w:val="0"/>
          <w:numId w:val="25"/>
        </w:numPr>
      </w:pPr>
      <w:r>
        <w:t>Poskytuje API rozhraní pro příjem dat z ESP32.</w:t>
      </w:r>
    </w:p>
    <w:p w14:paraId="46437E45" w14:textId="560ADCCC" w:rsidR="00AE0381" w:rsidRDefault="00AE0381" w:rsidP="00AE0381">
      <w:pPr>
        <w:pStyle w:val="Odstavecseseznamem"/>
        <w:numPr>
          <w:ilvl w:val="0"/>
          <w:numId w:val="25"/>
        </w:numPr>
      </w:pPr>
      <w:r>
        <w:t>Ukládá data do databáze MySQL.</w:t>
      </w:r>
    </w:p>
    <w:p w14:paraId="4D5797FB" w14:textId="65C7F09E" w:rsidR="00AE0381" w:rsidRDefault="00AE0381" w:rsidP="00AE0381">
      <w:pPr>
        <w:pStyle w:val="Odstavecseseznamem"/>
        <w:numPr>
          <w:ilvl w:val="0"/>
          <w:numId w:val="25"/>
        </w:numPr>
      </w:pPr>
      <w:r>
        <w:t>Umožňuje uživateli zobrazit historii měření podle zvoleného časového období.</w:t>
      </w:r>
    </w:p>
    <w:p w14:paraId="7C7BCF34" w14:textId="0A49037D" w:rsidR="00AE0381" w:rsidRDefault="00AE0381" w:rsidP="00AE0381">
      <w:pPr>
        <w:pStyle w:val="Nadpis3"/>
      </w:pPr>
      <w:bookmarkStart w:id="34" w:name="_Toc224808554"/>
      <w:r>
        <w:t>Vizuální interpretace dat</w:t>
      </w:r>
      <w:bookmarkEnd w:id="34"/>
    </w:p>
    <w:p w14:paraId="5A8BC3B3" w14:textId="0BBC918D" w:rsidR="00AE0381" w:rsidRDefault="00AE0381" w:rsidP="00AE0381">
      <w:r>
        <w:t>Navrhnout vhodný způsob zobrazení naměřených dat.</w:t>
      </w:r>
    </w:p>
    <w:p w14:paraId="180D4CD3" w14:textId="77777777" w:rsidR="00AE0381" w:rsidRDefault="00AE0381" w:rsidP="00AE0381"/>
    <w:p w14:paraId="7731AAA8" w14:textId="3112BDB0" w:rsidR="00AE0381" w:rsidRDefault="00AE0381" w:rsidP="00AE0381">
      <w:r>
        <w:t>Pro spojité veličiny jako je teplota, vlhkost, atmosférický tlak a nadmořská výška byly použity časové grafy. Pro data z radarového senzoru bylo nutné zvolit přehlednější způsob zobrazení než klasický spojnicový graf, aby bylo možné lépe interpretovat detekci přítomnosti v čase.</w:t>
      </w:r>
    </w:p>
    <w:p w14:paraId="296AD1A0" w14:textId="63D81412" w:rsidR="00AE0381" w:rsidRDefault="00CE05A8" w:rsidP="004A56DE">
      <w:pPr>
        <w:pStyle w:val="Nadpis1"/>
      </w:pPr>
      <w:bookmarkStart w:id="35" w:name="_Toc224808555"/>
      <w:r>
        <w:lastRenderedPageBreak/>
        <w:t>Technická část dokumentace</w:t>
      </w:r>
      <w:bookmarkEnd w:id="35"/>
    </w:p>
    <w:p w14:paraId="0E93C68E" w14:textId="1DB1CFAB" w:rsidR="002D7F38" w:rsidRDefault="008B7A4D" w:rsidP="002D7F38">
      <w:r>
        <w:t>Tato kapitola se zabývá technickým řešením celého systému. Popisuje návrh a realizaci hardwarové</w:t>
      </w:r>
      <w:r w:rsidR="00774F51">
        <w:t xml:space="preserve"> části zařízení, způsob komunikace mezi jednotlivými komponentami a struk</w:t>
      </w:r>
      <w:r w:rsidR="00D81683">
        <w:t>turu softwarového řešení.</w:t>
      </w:r>
    </w:p>
    <w:p w14:paraId="31E9F512" w14:textId="77777777" w:rsidR="00D81683" w:rsidRDefault="00D81683" w:rsidP="002D7F38"/>
    <w:p w14:paraId="7388FA81" w14:textId="21FFF352" w:rsidR="00D81683" w:rsidRDefault="00D81683" w:rsidP="002D7F38">
      <w:r>
        <w:t xml:space="preserve">Dále </w:t>
      </w:r>
      <w:r w:rsidR="00213D3B">
        <w:t xml:space="preserve">obsahuje podrobný popis </w:t>
      </w:r>
      <w:r w:rsidR="0002355F">
        <w:t>implementace programu</w:t>
      </w:r>
      <w:r w:rsidR="003454B1">
        <w:t xml:space="preserve"> pro mikrokontroler, </w:t>
      </w:r>
      <w:r w:rsidR="00425733">
        <w:t>zpracování dat ze senzorů a jejich ukládání do databáze. S</w:t>
      </w:r>
      <w:r w:rsidR="002F1ADB">
        <w:t xml:space="preserve">oučástí je také vysvětlení fungování webové aplikace, včetně práce </w:t>
      </w:r>
      <w:r w:rsidR="00BA38F2">
        <w:t>s databází, generování grafů</w:t>
      </w:r>
      <w:r w:rsidR="00AB76C8">
        <w:t xml:space="preserve"> a zpracování dat na straně serveru.</w:t>
      </w:r>
    </w:p>
    <w:p w14:paraId="20B937FC" w14:textId="77777777" w:rsidR="00AB76C8" w:rsidRDefault="00AB76C8" w:rsidP="002D7F38"/>
    <w:p w14:paraId="765E3072" w14:textId="2907711F" w:rsidR="00AB76C8" w:rsidRPr="002D7F38" w:rsidRDefault="00AB76C8" w:rsidP="002D7F38">
      <w:r>
        <w:t>Cílem této části je poskytnout detailní přehled o tom, jak je systém navržen a implementován, aby bylo možné jej pochopit</w:t>
      </w:r>
      <w:r w:rsidR="00EB33B3">
        <w:t>.</w:t>
      </w:r>
    </w:p>
    <w:p w14:paraId="16090A02" w14:textId="282AA0EC" w:rsidR="00CE05A8" w:rsidRPr="00CE05A8" w:rsidRDefault="00CE05A8" w:rsidP="00CE05A8">
      <w:pPr>
        <w:pStyle w:val="Nadpis2"/>
      </w:pPr>
      <w:bookmarkStart w:id="36" w:name="_Toc224808556"/>
      <w:r>
        <w:t>Návrh a realizace hardwaru</w:t>
      </w:r>
      <w:bookmarkEnd w:id="36"/>
    </w:p>
    <w:p w14:paraId="4649B6E3" w14:textId="2E161443" w:rsidR="004A56DE" w:rsidRDefault="004A56DE" w:rsidP="004A56DE">
      <w:r>
        <w:t>Hardwarová část projektu tvoří fyzický základ celého systému. Cílem nebylo vytvořit pouze funkční zapojení na nepájivém poli, ale navrhnout vlastní desku plošných spojů (PCB), která zajistí stabilitu, přehlednost a dlouhodobou spolehlivost zařízení.</w:t>
      </w:r>
    </w:p>
    <w:p w14:paraId="3E569567" w14:textId="217221E3" w:rsidR="004A56DE" w:rsidRDefault="004A56DE" w:rsidP="00CE05A8">
      <w:pPr>
        <w:pStyle w:val="Nadpis3"/>
      </w:pPr>
      <w:bookmarkStart w:id="37" w:name="_Toc224808557"/>
      <w:r>
        <w:t>Vývojové prostředí EasyEDA</w:t>
      </w:r>
      <w:bookmarkEnd w:id="37"/>
    </w:p>
    <w:p w14:paraId="58C1EF50" w14:textId="490676BD" w:rsidR="004A56DE" w:rsidRDefault="004A56DE" w:rsidP="004A56DE">
      <w:r>
        <w:t>Pro návrh elektronického schématu a plošného spoje byl použit nástroj EasyEDA. Jedná se o online prostředí umožňující návrh schémat, návrh PCB i jejich 3D vizualizaci.</w:t>
      </w:r>
    </w:p>
    <w:p w14:paraId="551AAD46" w14:textId="103197B7" w:rsidR="004A56DE" w:rsidRDefault="004A56DE" w:rsidP="00870DAA">
      <w:pPr>
        <w:pStyle w:val="Nadpisneslovan"/>
      </w:pPr>
      <w:r>
        <w:t>Výhodou tohoto nástroje je:</w:t>
      </w:r>
    </w:p>
    <w:p w14:paraId="6C198008" w14:textId="25335330" w:rsidR="004A56DE" w:rsidRDefault="004A56DE" w:rsidP="004A56DE">
      <w:pPr>
        <w:pStyle w:val="Odstavecseseznamem"/>
        <w:numPr>
          <w:ilvl w:val="0"/>
          <w:numId w:val="26"/>
        </w:numPr>
      </w:pPr>
      <w:r>
        <w:t>Možnost vytvořit návrh zcela zdarma</w:t>
      </w:r>
    </w:p>
    <w:p w14:paraId="71276460" w14:textId="4A2A63EE" w:rsidR="004A56DE" w:rsidRDefault="004A56DE" w:rsidP="004A56DE">
      <w:pPr>
        <w:pStyle w:val="Odstavecseseznamem"/>
        <w:numPr>
          <w:ilvl w:val="0"/>
          <w:numId w:val="26"/>
        </w:numPr>
      </w:pPr>
      <w:r>
        <w:t>Rozsáhlá knihovna součástek</w:t>
      </w:r>
    </w:p>
    <w:p w14:paraId="15276E32" w14:textId="7D458060" w:rsidR="004A56DE" w:rsidRDefault="004A56DE" w:rsidP="004A56DE">
      <w:pPr>
        <w:pStyle w:val="Odstavecseseznamem"/>
        <w:numPr>
          <w:ilvl w:val="0"/>
          <w:numId w:val="26"/>
        </w:numPr>
      </w:pPr>
      <w:r>
        <w:t>Intuitivní editor schémat</w:t>
      </w:r>
    </w:p>
    <w:p w14:paraId="2E5378C6" w14:textId="14D29F6D" w:rsidR="004A56DE" w:rsidRDefault="004A56DE" w:rsidP="004A56DE">
      <w:pPr>
        <w:pStyle w:val="Odstavecseseznamem"/>
        <w:numPr>
          <w:ilvl w:val="0"/>
          <w:numId w:val="26"/>
        </w:numPr>
      </w:pPr>
      <w:r>
        <w:t>Integrovaný PCB editor</w:t>
      </w:r>
    </w:p>
    <w:p w14:paraId="408DE5BA" w14:textId="23C750BA" w:rsidR="004A56DE" w:rsidRDefault="004A56DE" w:rsidP="004A56DE">
      <w:pPr>
        <w:pStyle w:val="Odstavecseseznamem"/>
        <w:numPr>
          <w:ilvl w:val="0"/>
          <w:numId w:val="26"/>
        </w:numPr>
      </w:pPr>
      <w:r>
        <w:t xml:space="preserve">Možnost exportu výrobních dat </w:t>
      </w:r>
      <w:r w:rsidR="00260344">
        <w:t>(Gerber souborů) pro profesionální výrobu</w:t>
      </w:r>
    </w:p>
    <w:p w14:paraId="34FAC658" w14:textId="77777777" w:rsidR="00260344" w:rsidRDefault="00260344" w:rsidP="00260344"/>
    <w:p w14:paraId="6EB857AC" w14:textId="6F7414BD" w:rsidR="00260344" w:rsidRDefault="00260344" w:rsidP="00260344">
      <w:r>
        <w:t>EasyEDA umožnila navrhnout kompletní desku od schématu až po finální výrobní podklady.</w:t>
      </w:r>
    </w:p>
    <w:p w14:paraId="0AC42059" w14:textId="6C142186" w:rsidR="00260344" w:rsidRDefault="00260344" w:rsidP="00CE05A8">
      <w:pPr>
        <w:pStyle w:val="Nadpis3"/>
      </w:pPr>
      <w:bookmarkStart w:id="38" w:name="_Toc224808558"/>
      <w:r>
        <w:t>Návrh elektronického schématu</w:t>
      </w:r>
      <w:bookmarkEnd w:id="38"/>
    </w:p>
    <w:p w14:paraId="33029ACE" w14:textId="4BD72854" w:rsidR="00CE05A8" w:rsidRDefault="00D15564" w:rsidP="00D15564">
      <w:r>
        <w:t>V první fázi bylo vytvořeno elektronické schéma, které propojuje všechny funkční bloky systému</w:t>
      </w:r>
    </w:p>
    <w:p w14:paraId="70797B58" w14:textId="77777777" w:rsidR="00D617F9" w:rsidRDefault="00D617F9" w:rsidP="000E430E">
      <w:pPr>
        <w:pStyle w:val="Nadpisneslovan"/>
      </w:pPr>
    </w:p>
    <w:p w14:paraId="52CE2648" w14:textId="21BD2678" w:rsidR="00CE05A8" w:rsidRPr="00CE05A8" w:rsidRDefault="00D15564" w:rsidP="000E430E">
      <w:pPr>
        <w:pStyle w:val="Nadpisneslovan"/>
      </w:pPr>
      <w:r w:rsidRPr="00CE05A8">
        <w:lastRenderedPageBreak/>
        <w:t>Jádro systému</w:t>
      </w:r>
      <w:r w:rsidR="00CE05A8">
        <w:t>:</w:t>
      </w:r>
    </w:p>
    <w:p w14:paraId="0BB376DD" w14:textId="1D60CA8F" w:rsidR="00D15564" w:rsidRDefault="00D15564" w:rsidP="00D15564">
      <w:r>
        <w:t>Základem zapojení je modul ESP32-WROOM-32E, který obsahuje mikrokontroler ESP32, integrovanou Wi-Fi anténu, flash paměť a potřebné RF obvody</w:t>
      </w:r>
    </w:p>
    <w:p w14:paraId="436FDF6F" w14:textId="77777777" w:rsidR="00D15564" w:rsidRPr="00D15564" w:rsidRDefault="00D15564" w:rsidP="00D15564">
      <w:pPr>
        <w:rPr>
          <w:b/>
          <w:bCs/>
        </w:rPr>
      </w:pPr>
    </w:p>
    <w:p w14:paraId="406822E8" w14:textId="30C7E8E4" w:rsidR="00D15564" w:rsidRPr="008A5411" w:rsidRDefault="00D15564" w:rsidP="00D15564">
      <w:pPr>
        <w:rPr>
          <w:b/>
          <w:bCs/>
        </w:rPr>
      </w:pPr>
      <w:r w:rsidRPr="008A5411">
        <w:rPr>
          <w:b/>
          <w:bCs/>
        </w:rPr>
        <w:t xml:space="preserve">Použití hotového modulu výrazně zjednodušuje návrh vysokofrekvenční části, protože: </w:t>
      </w:r>
    </w:p>
    <w:p w14:paraId="7D41D260" w14:textId="5809BBBE" w:rsidR="00F97AAF" w:rsidRDefault="00F97AAF" w:rsidP="00F97AAF">
      <w:pPr>
        <w:pStyle w:val="Odstavecseseznamem"/>
        <w:numPr>
          <w:ilvl w:val="0"/>
          <w:numId w:val="27"/>
        </w:numPr>
        <w:rPr>
          <w:b/>
          <w:bCs/>
        </w:rPr>
      </w:pPr>
      <w:r>
        <w:t>RF část je již výrobcem optimalizována</w:t>
      </w:r>
      <w:r>
        <w:rPr>
          <w:b/>
          <w:bCs/>
        </w:rPr>
        <w:t>.</w:t>
      </w:r>
    </w:p>
    <w:p w14:paraId="732E8B21" w14:textId="3C0036ED" w:rsidR="00F97AAF" w:rsidRDefault="00F97AAF" w:rsidP="00F97AAF">
      <w:pPr>
        <w:pStyle w:val="Odstavecseseznamem"/>
        <w:numPr>
          <w:ilvl w:val="0"/>
          <w:numId w:val="27"/>
        </w:numPr>
        <w:rPr>
          <w:b/>
          <w:bCs/>
        </w:rPr>
      </w:pPr>
      <w:r>
        <w:t>Není nutné navrhovat vlastní anténu</w:t>
      </w:r>
      <w:r w:rsidRPr="00F97AAF">
        <w:rPr>
          <w:b/>
          <w:bCs/>
        </w:rPr>
        <w:t>.</w:t>
      </w:r>
    </w:p>
    <w:p w14:paraId="383CD07D" w14:textId="125ADFBB" w:rsidR="00F97AAF" w:rsidRPr="00F97AAF" w:rsidRDefault="00F97AAF" w:rsidP="00F97AAF">
      <w:pPr>
        <w:pStyle w:val="Odstavecseseznamem"/>
        <w:numPr>
          <w:ilvl w:val="0"/>
          <w:numId w:val="27"/>
        </w:numPr>
        <w:rPr>
          <w:b/>
          <w:bCs/>
        </w:rPr>
      </w:pPr>
      <w:r>
        <w:t>Je zajištěna stabilní bezdrátová konektivita</w:t>
      </w:r>
    </w:p>
    <w:p w14:paraId="63F289FB" w14:textId="68B29A17" w:rsidR="00F97AAF" w:rsidRDefault="00F97AAF" w:rsidP="00F97AAF">
      <w:r>
        <w:t>Modul pracuje s napětím 3,3V, proto je na desce použit stabilizátor převádějící vstupních 5 V (USB napájení) na požadovanou hodnotu.</w:t>
      </w:r>
    </w:p>
    <w:p w14:paraId="5300C125" w14:textId="77777777" w:rsidR="00F97AAF" w:rsidRDefault="00F97AAF" w:rsidP="00F97AAF"/>
    <w:p w14:paraId="5C6336EB" w14:textId="28171F2A" w:rsidR="00CE05A8" w:rsidRDefault="00F97AAF" w:rsidP="00F97AAF">
      <w:r>
        <w:t>Pro programování a ladění firmware je využito rozhraní UART přes převodník USB-UART (ch9102f).</w:t>
      </w:r>
    </w:p>
    <w:p w14:paraId="459D064B" w14:textId="064D1F5A" w:rsidR="00F97AAF" w:rsidRPr="00CE05A8" w:rsidRDefault="00F97AAF" w:rsidP="00D617F9">
      <w:pPr>
        <w:pStyle w:val="Nadpisneslovan"/>
      </w:pPr>
      <w:r w:rsidRPr="00CE05A8">
        <w:t>Senzorová část</w:t>
      </w:r>
      <w:r w:rsidR="00CE05A8">
        <w:t>:</w:t>
      </w:r>
    </w:p>
    <w:p w14:paraId="43DD49C7" w14:textId="59B091DA" w:rsidR="00F97AAF" w:rsidRDefault="00F97AAF" w:rsidP="00F97AAF">
      <w:r>
        <w:t>Senzor BME280 a OLED displej jsou připojeny pomocí sběrnice I2C. Datové vodiče SDA a SCL jsou doplněny pull-up rezistory, které jsou nezbytné pro správnou funkci sběrnice.</w:t>
      </w:r>
    </w:p>
    <w:p w14:paraId="34969754" w14:textId="77777777" w:rsidR="00F97AAF" w:rsidRDefault="00F97AAF" w:rsidP="00F97AAF"/>
    <w:p w14:paraId="39D836E9" w14:textId="1F91BF5C" w:rsidR="00CE05A8" w:rsidRDefault="00F97AAF" w:rsidP="00F97AAF">
      <w:r>
        <w:t>Radarový modul HLK-LD2450 komunikuje přes sériové rozhraní UART (piny TX a RX).</w:t>
      </w:r>
    </w:p>
    <w:p w14:paraId="6934F35C" w14:textId="420141CF" w:rsidR="00F97AAF" w:rsidRPr="00CE05A8" w:rsidRDefault="00F97AAF" w:rsidP="00D617F9">
      <w:pPr>
        <w:pStyle w:val="Nadpisneslovan"/>
      </w:pPr>
      <w:r w:rsidRPr="00CE05A8">
        <w:t>Modul SD karty</w:t>
      </w:r>
      <w:r w:rsidR="00CE05A8" w:rsidRPr="00CE05A8">
        <w:t>:</w:t>
      </w:r>
    </w:p>
    <w:p w14:paraId="60A105CD" w14:textId="500A5071" w:rsidR="00CE05A8" w:rsidRDefault="00F97AAF" w:rsidP="00F97AAF">
      <w:r>
        <w:t>Paměťová karta MicroSD je připojena pomocí sběrnice SPI</w:t>
      </w:r>
      <w:r w:rsidR="00FB1326">
        <w:t>.</w:t>
      </w:r>
    </w:p>
    <w:p w14:paraId="7011A237" w14:textId="77777777" w:rsidR="00870DAA" w:rsidRDefault="00870DAA" w:rsidP="00870DAA">
      <w:pPr>
        <w:rPr>
          <w:b/>
          <w:bCs/>
        </w:rPr>
      </w:pPr>
    </w:p>
    <w:p w14:paraId="495172CB" w14:textId="691F47C8" w:rsidR="00836A71" w:rsidRPr="00870DAA" w:rsidRDefault="00836A71" w:rsidP="00870DAA">
      <w:pPr>
        <w:rPr>
          <w:b/>
          <w:bCs/>
        </w:rPr>
      </w:pPr>
      <w:r w:rsidRPr="00870DAA">
        <w:rPr>
          <w:b/>
          <w:bCs/>
        </w:rPr>
        <w:t>Použité signály:</w:t>
      </w:r>
    </w:p>
    <w:p w14:paraId="39E5E93F" w14:textId="204BA2B2" w:rsidR="00260344" w:rsidRDefault="00836A71" w:rsidP="00836A71">
      <w:pPr>
        <w:pStyle w:val="Odstavecseseznamem"/>
        <w:numPr>
          <w:ilvl w:val="0"/>
          <w:numId w:val="28"/>
        </w:numPr>
      </w:pPr>
      <w:r>
        <w:rPr>
          <w:b/>
          <w:bCs/>
        </w:rPr>
        <w:t>3V3</w:t>
      </w:r>
      <w:r w:rsidR="00FB1326">
        <w:rPr>
          <w:b/>
          <w:bCs/>
        </w:rPr>
        <w:t xml:space="preserve"> – </w:t>
      </w:r>
      <w:r w:rsidR="00FB1326">
        <w:t>Napájení</w:t>
      </w:r>
    </w:p>
    <w:p w14:paraId="3808AEC8" w14:textId="629BF1BA" w:rsidR="00FB1326" w:rsidRDefault="00FB1326" w:rsidP="00836A71">
      <w:pPr>
        <w:pStyle w:val="Odstavecseseznamem"/>
        <w:numPr>
          <w:ilvl w:val="0"/>
          <w:numId w:val="28"/>
        </w:numPr>
      </w:pPr>
      <w:r>
        <w:rPr>
          <w:b/>
          <w:bCs/>
        </w:rPr>
        <w:t xml:space="preserve">GND </w:t>
      </w:r>
      <w:r>
        <w:t>– Zem</w:t>
      </w:r>
    </w:p>
    <w:p w14:paraId="5E417B1D" w14:textId="65B74265" w:rsidR="00FB1326" w:rsidRDefault="00FB1326" w:rsidP="00836A71">
      <w:pPr>
        <w:pStyle w:val="Odstavecseseznamem"/>
        <w:numPr>
          <w:ilvl w:val="0"/>
          <w:numId w:val="28"/>
        </w:numPr>
      </w:pPr>
      <w:r w:rsidRPr="00FB1326">
        <w:rPr>
          <w:b/>
          <w:bCs/>
        </w:rPr>
        <w:t>SDI</w:t>
      </w:r>
      <w:r>
        <w:t xml:space="preserve"> – Data z mikrokontroleru do SD karty</w:t>
      </w:r>
    </w:p>
    <w:p w14:paraId="14CD18B1" w14:textId="03FFBDAF" w:rsidR="00FB1326" w:rsidRDefault="00FB1326" w:rsidP="00836A71">
      <w:pPr>
        <w:pStyle w:val="Odstavecseseznamem"/>
        <w:numPr>
          <w:ilvl w:val="0"/>
          <w:numId w:val="28"/>
        </w:numPr>
      </w:pPr>
      <w:r>
        <w:rPr>
          <w:b/>
          <w:bCs/>
        </w:rPr>
        <w:t xml:space="preserve">SDO – </w:t>
      </w:r>
      <w:r>
        <w:t>Data z SD karty do mikrokontroleru</w:t>
      </w:r>
    </w:p>
    <w:p w14:paraId="0F7E832F" w14:textId="33FD4AAC" w:rsidR="00FB1326" w:rsidRDefault="00FB1326" w:rsidP="00836A71">
      <w:pPr>
        <w:pStyle w:val="Odstavecseseznamem"/>
        <w:numPr>
          <w:ilvl w:val="0"/>
          <w:numId w:val="28"/>
        </w:numPr>
      </w:pPr>
      <w:r>
        <w:rPr>
          <w:b/>
          <w:bCs/>
        </w:rPr>
        <w:t xml:space="preserve">SCK – </w:t>
      </w:r>
      <w:r>
        <w:t>Hodinový signál</w:t>
      </w:r>
    </w:p>
    <w:p w14:paraId="70189F94" w14:textId="3A9944E1" w:rsidR="00FB1326" w:rsidRDefault="00FB1326" w:rsidP="00836A71">
      <w:pPr>
        <w:pStyle w:val="Odstavecseseznamem"/>
        <w:numPr>
          <w:ilvl w:val="0"/>
          <w:numId w:val="28"/>
        </w:numPr>
      </w:pPr>
      <w:r>
        <w:rPr>
          <w:b/>
          <w:bCs/>
        </w:rPr>
        <w:t xml:space="preserve">CS (Chip Select) – </w:t>
      </w:r>
      <w:r>
        <w:t>Výběr zařízení</w:t>
      </w:r>
    </w:p>
    <w:p w14:paraId="6BA2A6A3" w14:textId="378800C6" w:rsidR="00CE05A8" w:rsidRDefault="00FB1326" w:rsidP="00FB1326">
      <w:pPr>
        <w:pStyle w:val="Odstavecseseznamem"/>
        <w:numPr>
          <w:ilvl w:val="0"/>
          <w:numId w:val="28"/>
        </w:numPr>
      </w:pPr>
      <w:r>
        <w:rPr>
          <w:b/>
          <w:bCs/>
        </w:rPr>
        <w:t>CARD –</w:t>
      </w:r>
      <w:r>
        <w:t xml:space="preserve"> Detekce přítomnosti karty</w:t>
      </w:r>
    </w:p>
    <w:p w14:paraId="4EC28A28" w14:textId="1C6862CA" w:rsidR="00FB1326" w:rsidRDefault="00C66C00" w:rsidP="00FB1326">
      <w:r>
        <w:t>Kromě</w:t>
      </w:r>
      <w:r w:rsidR="00FB1326">
        <w:t xml:space="preserve"> </w:t>
      </w:r>
      <w:r>
        <w:t>standardních</w:t>
      </w:r>
      <w:r w:rsidR="00FB1326">
        <w:t xml:space="preserve"> SPI pinů modul obsahoval také signál EN (enable).</w:t>
      </w:r>
    </w:p>
    <w:p w14:paraId="6F2B4464" w14:textId="77777777" w:rsidR="00FB1326" w:rsidRDefault="00FB1326" w:rsidP="005A6DB2">
      <w:pPr>
        <w:tabs>
          <w:tab w:val="left" w:pos="2955"/>
        </w:tabs>
      </w:pPr>
    </w:p>
    <w:p w14:paraId="49FC2DC7" w14:textId="3F82DCBF" w:rsidR="00CE05A8" w:rsidRDefault="00FB1326" w:rsidP="005A6DB2">
      <w:pPr>
        <w:tabs>
          <w:tab w:val="left" w:pos="2955"/>
        </w:tabs>
      </w:pPr>
      <w:r>
        <w:lastRenderedPageBreak/>
        <w:t>Během testování se ukázalo, že signál EN způsoboval nestabilní chování modulu, pravděpodobně z důvodu jeho interního zapojení (pull-up/pull-down vazby na desce modulu). Z tohoto důvodu byl signál EN odpojen a modul je trvale aktivní. Po této úpravě komunikace přes SPI probíhala stabilně a bez chyb</w:t>
      </w:r>
    </w:p>
    <w:p w14:paraId="48C9BB22" w14:textId="16E8A5FA" w:rsidR="00260344" w:rsidRPr="00CE05A8" w:rsidRDefault="00C66C00" w:rsidP="00D617F9">
      <w:pPr>
        <w:pStyle w:val="Nadpisneslovan"/>
      </w:pPr>
      <w:r w:rsidRPr="00CE05A8">
        <w:t>Uživatelské prvky</w:t>
      </w:r>
      <w:r w:rsidR="00CE05A8">
        <w:t>:</w:t>
      </w:r>
      <w:r w:rsidR="005A6DB2" w:rsidRPr="00CE05A8">
        <w:tab/>
      </w:r>
    </w:p>
    <w:p w14:paraId="579F0B4A" w14:textId="67746510" w:rsidR="004A56DE" w:rsidRDefault="00C66C00" w:rsidP="004A56DE">
      <w:r>
        <w:t xml:space="preserve">Byly přidány LED diody sloužící k indikaci stavu zařízení (vysoká teplota, nízká teplota, vysoká vlhkost, detekce pohybu, </w:t>
      </w:r>
      <w:r w:rsidR="00900C5B">
        <w:t>Wi-Fi</w:t>
      </w:r>
      <w:r>
        <w:t xml:space="preserve"> připojení) a mechanická tlačítka pro ovládání obsahu na OLED displeji.</w:t>
      </w:r>
    </w:p>
    <w:p w14:paraId="5F3A3592" w14:textId="1B63C316" w:rsidR="00023695" w:rsidRDefault="00023695" w:rsidP="00CE05A8">
      <w:pPr>
        <w:pStyle w:val="Nadpis3"/>
      </w:pPr>
      <w:bookmarkStart w:id="39" w:name="_Toc224808559"/>
      <w:r>
        <w:t>Návrh a výroba plošného spoje (PCB)</w:t>
      </w:r>
      <w:bookmarkEnd w:id="39"/>
    </w:p>
    <w:p w14:paraId="77A2EDC7" w14:textId="3C59CA0C" w:rsidR="00023695" w:rsidRDefault="00023695" w:rsidP="00023695">
      <w:r>
        <w:t>Po dokončení elektronického schématu byl vytvořen návrh čtyřvrstvé desky plošných spojů.</w:t>
      </w:r>
    </w:p>
    <w:p w14:paraId="1D6E53CC" w14:textId="1A5B60CF" w:rsidR="00023695" w:rsidRPr="00D617F9" w:rsidRDefault="00023695" w:rsidP="00A777E5">
      <w:pPr>
        <w:pStyle w:val="Nadpisneslovan"/>
      </w:pPr>
      <w:r w:rsidRPr="00D617F9">
        <w:t>Byla zvolena následující struktura</w:t>
      </w:r>
      <w:r w:rsidR="00D617F9">
        <w:t>:</w:t>
      </w:r>
    </w:p>
    <w:p w14:paraId="455B37FD" w14:textId="43F14D56" w:rsidR="00023695" w:rsidRPr="00023695" w:rsidRDefault="00023695" w:rsidP="00023695">
      <w:pPr>
        <w:pStyle w:val="Odstavecseseznamem"/>
        <w:numPr>
          <w:ilvl w:val="0"/>
          <w:numId w:val="29"/>
        </w:numPr>
        <w:rPr>
          <w:b/>
          <w:bCs/>
        </w:rPr>
      </w:pPr>
      <w:r>
        <w:rPr>
          <w:b/>
          <w:bCs/>
        </w:rPr>
        <w:t>Top Layer –</w:t>
      </w:r>
      <w:r>
        <w:t xml:space="preserve"> Horní signálová vrstva</w:t>
      </w:r>
    </w:p>
    <w:p w14:paraId="3819460B" w14:textId="566A6F4E" w:rsidR="00023695" w:rsidRPr="00023695" w:rsidRDefault="00023695" w:rsidP="00023695">
      <w:pPr>
        <w:pStyle w:val="Odstavecseseznamem"/>
        <w:numPr>
          <w:ilvl w:val="0"/>
          <w:numId w:val="29"/>
        </w:numPr>
        <w:rPr>
          <w:b/>
          <w:bCs/>
        </w:rPr>
      </w:pPr>
      <w:r>
        <w:rPr>
          <w:b/>
          <w:bCs/>
        </w:rPr>
        <w:t xml:space="preserve">Inner Layer 1 (GND) – </w:t>
      </w:r>
      <w:r>
        <w:t>Souvislá zemní rovina</w:t>
      </w:r>
    </w:p>
    <w:p w14:paraId="46F717FE" w14:textId="12CB191A" w:rsidR="00023695" w:rsidRPr="00023695" w:rsidRDefault="00023695" w:rsidP="00023695">
      <w:pPr>
        <w:pStyle w:val="Odstavecseseznamem"/>
        <w:numPr>
          <w:ilvl w:val="0"/>
          <w:numId w:val="29"/>
        </w:numPr>
        <w:rPr>
          <w:b/>
          <w:bCs/>
        </w:rPr>
      </w:pPr>
      <w:r>
        <w:rPr>
          <w:b/>
          <w:bCs/>
        </w:rPr>
        <w:t xml:space="preserve">Inner Layer 2 (VCC) – </w:t>
      </w:r>
      <w:r>
        <w:t>Napájecí rovina</w:t>
      </w:r>
    </w:p>
    <w:p w14:paraId="347CEE0B" w14:textId="1E181EC5" w:rsidR="00023695" w:rsidRPr="00A777E5" w:rsidRDefault="00023695" w:rsidP="00023695">
      <w:pPr>
        <w:pStyle w:val="Odstavecseseznamem"/>
        <w:numPr>
          <w:ilvl w:val="0"/>
          <w:numId w:val="29"/>
        </w:numPr>
        <w:rPr>
          <w:b/>
          <w:bCs/>
        </w:rPr>
      </w:pPr>
      <w:r>
        <w:rPr>
          <w:b/>
          <w:bCs/>
        </w:rPr>
        <w:t xml:space="preserve">Bottom Layer – </w:t>
      </w:r>
      <w:r>
        <w:t>Spodní signálová vrstva</w:t>
      </w:r>
    </w:p>
    <w:p w14:paraId="7B73A6A3" w14:textId="0B00BC07" w:rsidR="00023695" w:rsidRPr="00D617F9" w:rsidRDefault="00023695" w:rsidP="00A777E5">
      <w:pPr>
        <w:pStyle w:val="Nadpisneslovan"/>
      </w:pPr>
      <w:r w:rsidRPr="00D617F9">
        <w:t>Použití čtyř vrstev přineslo několik výhod oproti běžné dvouvrstvé desce:</w:t>
      </w:r>
    </w:p>
    <w:p w14:paraId="69AA277B" w14:textId="1D701904" w:rsidR="00023695" w:rsidRPr="00023695" w:rsidRDefault="00023695" w:rsidP="00023695">
      <w:pPr>
        <w:pStyle w:val="Odstavecseseznamem"/>
        <w:numPr>
          <w:ilvl w:val="0"/>
          <w:numId w:val="30"/>
        </w:numPr>
        <w:rPr>
          <w:b/>
          <w:bCs/>
        </w:rPr>
      </w:pPr>
      <w:r>
        <w:t>Stabilnější napájení díky samostatné napájecí rovině</w:t>
      </w:r>
    </w:p>
    <w:p w14:paraId="701EA99C" w14:textId="1EB92655" w:rsidR="00023695" w:rsidRPr="00023695" w:rsidRDefault="00023695" w:rsidP="00023695">
      <w:pPr>
        <w:pStyle w:val="Odstavecseseznamem"/>
        <w:numPr>
          <w:ilvl w:val="0"/>
          <w:numId w:val="30"/>
        </w:numPr>
        <w:rPr>
          <w:b/>
          <w:bCs/>
        </w:rPr>
      </w:pPr>
      <w:r>
        <w:t>Lepší potlačení elektromagnetického rušení</w:t>
      </w:r>
    </w:p>
    <w:p w14:paraId="7F84E19C" w14:textId="4A86D8CB" w:rsidR="00023695" w:rsidRDefault="00023695" w:rsidP="00023695">
      <w:pPr>
        <w:pStyle w:val="Odstavecseseznamem"/>
        <w:numPr>
          <w:ilvl w:val="0"/>
          <w:numId w:val="30"/>
        </w:numPr>
        <w:rPr>
          <w:b/>
          <w:bCs/>
        </w:rPr>
      </w:pPr>
      <w:r>
        <w:t>Jednodušší vedení signálových cest</w:t>
      </w:r>
    </w:p>
    <w:p w14:paraId="7898C3A8" w14:textId="063CF177" w:rsidR="00023695" w:rsidRPr="00CE05A8" w:rsidRDefault="00023695" w:rsidP="00225CC3">
      <w:pPr>
        <w:pStyle w:val="Nadpisneslovan"/>
      </w:pPr>
      <w:r w:rsidRPr="00CE05A8">
        <w:t>Rozmístění součástek (Placement)</w:t>
      </w:r>
      <w:r w:rsidR="00CE05A8">
        <w:t>:</w:t>
      </w:r>
    </w:p>
    <w:p w14:paraId="061C4319" w14:textId="6615E99C" w:rsidR="00023695" w:rsidRDefault="00023695" w:rsidP="00023695">
      <w:r>
        <w:t>Pří rozmístění komponent byl kladen důraz na minimalizaci rušení a zachování přesnosti měření.</w:t>
      </w:r>
    </w:p>
    <w:p w14:paraId="03D0AE3F" w14:textId="77777777" w:rsidR="00023695" w:rsidRDefault="00023695" w:rsidP="00023695"/>
    <w:p w14:paraId="1EAF5DBC" w14:textId="1E8CCBE7" w:rsidR="00023695" w:rsidRDefault="00023695" w:rsidP="00023695">
      <w:r>
        <w:t xml:space="preserve">Radarový modul HLK-LD2450 byl umístěn mimo oblast napájecích prvků a dostatečně daleko od </w:t>
      </w:r>
      <w:r w:rsidR="00900C5B">
        <w:t>Wi-Fi</w:t>
      </w:r>
      <w:r>
        <w:t xml:space="preserve"> antény modulu ESP32, aby nedocházelo k</w:t>
      </w:r>
      <w:r w:rsidR="00903A8C">
        <w:t> rušení.</w:t>
      </w:r>
    </w:p>
    <w:p w14:paraId="7E08C742" w14:textId="77777777" w:rsidR="00903A8C" w:rsidRDefault="00903A8C" w:rsidP="00023695"/>
    <w:p w14:paraId="3ECFC31E" w14:textId="565E1E08" w:rsidR="00903A8C" w:rsidRDefault="00903A8C" w:rsidP="00023695">
      <w:r>
        <w:t>Senzor BME280 byl umístěn mimo zdroje tepla (stabilizátor napětí, mikrokontroler), aby měření teploty nebylo ovlivněno zahříváním desky.</w:t>
      </w:r>
    </w:p>
    <w:p w14:paraId="09D901E3" w14:textId="7C01447B" w:rsidR="00903A8C" w:rsidRPr="00CE05A8" w:rsidRDefault="00903A8C" w:rsidP="00225CC3">
      <w:pPr>
        <w:pStyle w:val="Nadpisneslovan"/>
      </w:pPr>
      <w:r w:rsidRPr="00CE05A8">
        <w:t>Vedení spojů (Routing)</w:t>
      </w:r>
      <w:r w:rsidR="00CE05A8">
        <w:t>:</w:t>
      </w:r>
    </w:p>
    <w:p w14:paraId="2D641D7C" w14:textId="7D4ECDC1" w:rsidR="00903A8C" w:rsidRDefault="00903A8C" w:rsidP="00903A8C">
      <w:r>
        <w:t>Signálové cesty byly vedeny na horní a spodní vrstvě.</w:t>
      </w:r>
    </w:p>
    <w:p w14:paraId="335F29AF" w14:textId="77777777" w:rsidR="00903A8C" w:rsidRDefault="00903A8C" w:rsidP="00903A8C"/>
    <w:p w14:paraId="72BB1093" w14:textId="7A278951" w:rsidR="00903A8C" w:rsidRPr="00D617F9" w:rsidRDefault="00903A8C" w:rsidP="00903A8C">
      <w:pPr>
        <w:rPr>
          <w:b/>
          <w:bCs/>
        </w:rPr>
      </w:pPr>
      <w:r w:rsidRPr="00D617F9">
        <w:rPr>
          <w:b/>
          <w:bCs/>
        </w:rPr>
        <w:lastRenderedPageBreak/>
        <w:t>Samotná zemní rovina (GND) zajišťuje:</w:t>
      </w:r>
    </w:p>
    <w:p w14:paraId="7C2CF6E3" w14:textId="0C4303F1" w:rsidR="00903A8C" w:rsidRDefault="00903A8C" w:rsidP="00903A8C">
      <w:pPr>
        <w:pStyle w:val="Odstavecseseznamem"/>
        <w:numPr>
          <w:ilvl w:val="0"/>
          <w:numId w:val="31"/>
        </w:numPr>
      </w:pPr>
      <w:r>
        <w:t>Stabilní referenční potenciál</w:t>
      </w:r>
    </w:p>
    <w:p w14:paraId="100ED874" w14:textId="767A0CF6" w:rsidR="00903A8C" w:rsidRDefault="00903A8C" w:rsidP="00903A8C">
      <w:pPr>
        <w:pStyle w:val="Odstavecseseznamem"/>
        <w:numPr>
          <w:ilvl w:val="0"/>
          <w:numId w:val="31"/>
        </w:numPr>
      </w:pPr>
      <w:r>
        <w:t>Snížení šumu</w:t>
      </w:r>
    </w:p>
    <w:p w14:paraId="67AF228C" w14:textId="74A3A5AD" w:rsidR="00903A8C" w:rsidRDefault="00903A8C" w:rsidP="00903A8C">
      <w:pPr>
        <w:pStyle w:val="Odstavecseseznamem"/>
        <w:numPr>
          <w:ilvl w:val="0"/>
          <w:numId w:val="31"/>
        </w:numPr>
      </w:pPr>
      <w:r>
        <w:t>Lepší elektromagnetickou kompatibilitu</w:t>
      </w:r>
    </w:p>
    <w:p w14:paraId="3E277C0F" w14:textId="77777777" w:rsidR="00903A8C" w:rsidRDefault="00903A8C" w:rsidP="00903A8C"/>
    <w:p w14:paraId="17E561DE" w14:textId="1B55AC40" w:rsidR="00903A8C" w:rsidRDefault="00903A8C" w:rsidP="00903A8C">
      <w:r>
        <w:t>Napájecí rovina (VCC) umožňuje rovnoměrné rozložení napětí po celé desce a minimalizuje úbytky napětí pří zatížení.</w:t>
      </w:r>
    </w:p>
    <w:p w14:paraId="2BC7C504" w14:textId="77777777" w:rsidR="00903A8C" w:rsidRDefault="00903A8C" w:rsidP="00903A8C"/>
    <w:p w14:paraId="40E25643" w14:textId="188E04AA" w:rsidR="00903A8C" w:rsidRDefault="00903A8C" w:rsidP="00903A8C">
      <w:r>
        <w:t>Díky použití čtyř vrstev bylo možné vést spoje kratšími trasami a omezit počet průchodů.</w:t>
      </w:r>
    </w:p>
    <w:p w14:paraId="011833F6" w14:textId="6778EC46" w:rsidR="00903A8C" w:rsidRDefault="00903A8C" w:rsidP="00903A8C">
      <w:r>
        <w:t>Po dokončení návrhu byly vygenerovány výrobní podklady a odeslány do výroby. Po dodání byla deska osazena kombinací SMD a THT součástek.</w:t>
      </w:r>
    </w:p>
    <w:p w14:paraId="04B9CC70" w14:textId="32F07BFF" w:rsidR="00903A8C" w:rsidRPr="00903A8C" w:rsidRDefault="00903A8C" w:rsidP="00CE05A8">
      <w:pPr>
        <w:pStyle w:val="Nadpis3"/>
      </w:pPr>
      <w:bookmarkStart w:id="40" w:name="_Toc224808560"/>
      <w:r>
        <w:t>Mechanická konstrukce a 3D tisk</w:t>
      </w:r>
      <w:bookmarkEnd w:id="40"/>
    </w:p>
    <w:p w14:paraId="68C4F78B" w14:textId="1C2DB232" w:rsidR="00066920" w:rsidRPr="00A61F64" w:rsidRDefault="00066920" w:rsidP="00A61F64">
      <w:r>
        <w:t xml:space="preserve">Pro ochranu elektroniky byla navržena vlastní plastová krabička. </w:t>
      </w:r>
      <w:r w:rsidR="00900C5B">
        <w:t>Návrh</w:t>
      </w:r>
      <w:r>
        <w:t xml:space="preserve"> proběhl v programu FreeCAD</w:t>
      </w:r>
    </w:p>
    <w:p w14:paraId="6F979278" w14:textId="237A5509" w:rsidR="00066920" w:rsidRPr="007E0A91" w:rsidRDefault="00066920" w:rsidP="00A61F64">
      <w:pPr>
        <w:pStyle w:val="Nadpisneslovan"/>
      </w:pPr>
      <w:r w:rsidRPr="007E0A91">
        <w:t>Při návrhu bylo nutné zohlednit:</w:t>
      </w:r>
    </w:p>
    <w:p w14:paraId="1347A73A" w14:textId="2E1818A5" w:rsidR="000008CF" w:rsidRDefault="00066920" w:rsidP="00066920">
      <w:pPr>
        <w:pStyle w:val="Odstavecseseznamem"/>
        <w:numPr>
          <w:ilvl w:val="0"/>
          <w:numId w:val="32"/>
        </w:numPr>
      </w:pPr>
      <w:r>
        <w:t>Rozměry PCB</w:t>
      </w:r>
    </w:p>
    <w:p w14:paraId="6C3800FE" w14:textId="1E9C24D6" w:rsidR="00066920" w:rsidRDefault="00066920" w:rsidP="00066920">
      <w:pPr>
        <w:pStyle w:val="Odstavecseseznamem"/>
        <w:numPr>
          <w:ilvl w:val="0"/>
          <w:numId w:val="32"/>
        </w:numPr>
      </w:pPr>
      <w:r>
        <w:t>Umístění montážních otvorů</w:t>
      </w:r>
    </w:p>
    <w:p w14:paraId="4AB78B88" w14:textId="3178A125" w:rsidR="00066920" w:rsidRDefault="00066920" w:rsidP="00066920">
      <w:pPr>
        <w:pStyle w:val="Odstavecseseznamem"/>
        <w:numPr>
          <w:ilvl w:val="0"/>
          <w:numId w:val="32"/>
        </w:numPr>
      </w:pPr>
      <w:r>
        <w:t>Výřez pro OLED displej</w:t>
      </w:r>
    </w:p>
    <w:p w14:paraId="2E01FC3D" w14:textId="55AF0BF8" w:rsidR="00066920" w:rsidRDefault="00066920" w:rsidP="00066920">
      <w:pPr>
        <w:pStyle w:val="Odstavecseseznamem"/>
        <w:numPr>
          <w:ilvl w:val="0"/>
          <w:numId w:val="32"/>
        </w:numPr>
      </w:pPr>
      <w:r>
        <w:t>Otvory pro tlačítka a LED diody</w:t>
      </w:r>
    </w:p>
    <w:p w14:paraId="46737801" w14:textId="3328EB8F" w:rsidR="00066920" w:rsidRDefault="00066920" w:rsidP="00066920">
      <w:pPr>
        <w:pStyle w:val="Odstavecseseznamem"/>
        <w:numPr>
          <w:ilvl w:val="0"/>
          <w:numId w:val="32"/>
        </w:numPr>
      </w:pPr>
      <w:r>
        <w:t>Přístup k napájení</w:t>
      </w:r>
    </w:p>
    <w:p w14:paraId="1E1A6AFC" w14:textId="202A1309" w:rsidR="00066920" w:rsidRDefault="00066920" w:rsidP="00066920">
      <w:pPr>
        <w:pStyle w:val="Odstavecseseznamem"/>
        <w:numPr>
          <w:ilvl w:val="0"/>
          <w:numId w:val="32"/>
        </w:numPr>
      </w:pPr>
      <w:r>
        <w:t>Větrací otvory pro správné měření teploty</w:t>
      </w:r>
    </w:p>
    <w:p w14:paraId="60CF5ACE" w14:textId="77777777" w:rsidR="00066920" w:rsidRDefault="00066920" w:rsidP="00066920"/>
    <w:p w14:paraId="062F54A1" w14:textId="00E4B3B8" w:rsidR="00066920" w:rsidRDefault="00066920" w:rsidP="00066920">
      <w:r>
        <w:t>Krabička byla vyrobena pomocí 3D tiskárny</w:t>
      </w:r>
    </w:p>
    <w:p w14:paraId="385E4C0A" w14:textId="3DA08937" w:rsidR="00066920" w:rsidRDefault="00066920" w:rsidP="007F318B">
      <w:pPr>
        <w:pStyle w:val="Nadpis2"/>
      </w:pPr>
      <w:bookmarkStart w:id="41" w:name="_Toc224808561"/>
      <w:r>
        <w:t>Vývoj softwaru pro mikrokontroler (Firmware)</w:t>
      </w:r>
      <w:bookmarkEnd w:id="41"/>
    </w:p>
    <w:p w14:paraId="2FDDF394" w14:textId="626440CB" w:rsidR="00066920" w:rsidRDefault="00066920" w:rsidP="00066920">
      <w:r>
        <w:t>Firmware zařízení byl vyvíjen v</w:t>
      </w:r>
      <w:r w:rsidR="00541BF5">
        <w:t> </w:t>
      </w:r>
      <w:r>
        <w:t>jazyce</w:t>
      </w:r>
      <w:r w:rsidR="00541BF5">
        <w:t xml:space="preserve"> C++</w:t>
      </w:r>
      <w:r w:rsidR="00AB7B4C">
        <w:t xml:space="preserve"> za použití vývojového prostředí PlatformIO, které je integrováno do editoru Visual Studio Code. Toto řešení umožňuje efektivní správu knihoven, přehlednou strukturu projektu a snadnou kompilaci i nahrávání programu do mikrokontroleru ESP32.</w:t>
      </w:r>
    </w:p>
    <w:p w14:paraId="6C4E834C" w14:textId="77777777" w:rsidR="00AB7B4C" w:rsidRDefault="00AB7B4C" w:rsidP="00066920"/>
    <w:p w14:paraId="4C3BB028" w14:textId="311DC459" w:rsidR="00AB7B4C" w:rsidRDefault="00AB7B4C" w:rsidP="00066920">
      <w:r>
        <w:t>Program je rozdělen do několika logických částí, které zjišťují čtení dat ze senzorů, ukládání dat na SD kartu a komunikaci se serverem prostřednictvím Wi-Fi.</w:t>
      </w:r>
    </w:p>
    <w:p w14:paraId="1B540E79" w14:textId="4EF07790" w:rsidR="00AB7B4C" w:rsidRDefault="00AB7B4C" w:rsidP="007F318B">
      <w:pPr>
        <w:pStyle w:val="Nadpis3"/>
      </w:pPr>
      <w:bookmarkStart w:id="42" w:name="_Toc224808562"/>
      <w:r>
        <w:lastRenderedPageBreak/>
        <w:t>Čtení dat ze senzorů</w:t>
      </w:r>
      <w:bookmarkEnd w:id="42"/>
    </w:p>
    <w:p w14:paraId="168EB68E" w14:textId="539DB5B5" w:rsidR="00AB7B4C" w:rsidRDefault="00AB7B4C" w:rsidP="00AB7B4C">
      <w:r>
        <w:t>V hlavní programové smyčce (loop) je implementováno časové řízení pomocí funkce millis(), které umožňuje provádět jednotlivé operace v pravidelných intervalech bez blokování programu.</w:t>
      </w:r>
    </w:p>
    <w:p w14:paraId="3F39342B" w14:textId="73D4C9D6" w:rsidR="00AB7B4C" w:rsidRDefault="00AB7B4C" w:rsidP="00A61F64">
      <w:pPr>
        <w:pStyle w:val="Nadpisneslovan"/>
      </w:pPr>
      <w:r>
        <w:t>Data ze senzorů jsou načítána v různých časových intervalech:</w:t>
      </w:r>
    </w:p>
    <w:p w14:paraId="2D0E6DC5" w14:textId="633DD6FC" w:rsidR="00AB7B4C" w:rsidRDefault="00AB7B4C" w:rsidP="00AB7B4C">
      <w:pPr>
        <w:pStyle w:val="Odstavecseseznamem"/>
        <w:numPr>
          <w:ilvl w:val="0"/>
          <w:numId w:val="33"/>
        </w:numPr>
      </w:pPr>
      <w:r>
        <w:t>Detekce přítomnosti pomocí mmWave senzoru probíhá průběžně (každou sekundu)</w:t>
      </w:r>
    </w:p>
    <w:p w14:paraId="4099259F" w14:textId="02D7B4C3" w:rsidR="00AB7B4C" w:rsidRDefault="00AB7B4C" w:rsidP="00AB7B4C">
      <w:pPr>
        <w:pStyle w:val="Odstavecseseznamem"/>
        <w:numPr>
          <w:ilvl w:val="0"/>
          <w:numId w:val="33"/>
        </w:numPr>
      </w:pPr>
      <w:r>
        <w:t>Klimatická data (teplota, vlhkost, atmosférický tlak a nadmořská výška) jsou ukládána v delších časových intervalech (každou minutu)</w:t>
      </w:r>
    </w:p>
    <w:p w14:paraId="7AAFF8AE" w14:textId="77777777" w:rsidR="00AB7B4C" w:rsidRDefault="00AB7B4C" w:rsidP="00AB7B4C"/>
    <w:p w14:paraId="3D3F5D96" w14:textId="522BBC21" w:rsidR="00AB7B4C" w:rsidRDefault="00AB7B4C" w:rsidP="00AB7B4C">
      <w:r w:rsidRPr="00AB7B4C">
        <w:t>Komunikace se senzorem BME280 probíhá po sběrnici I2C.</w:t>
      </w:r>
    </w:p>
    <w:p w14:paraId="26CB32FC" w14:textId="6FA29601" w:rsidR="00AB7B4C" w:rsidRDefault="00AB7B4C" w:rsidP="00A61F64">
      <w:pPr>
        <w:pStyle w:val="Nadpisneslovan"/>
      </w:pPr>
      <w:r w:rsidRPr="00AB7B4C">
        <w:t>Pomocí knihovny jsou z něj získávány hodnoty:</w:t>
      </w:r>
    </w:p>
    <w:p w14:paraId="7A77B17E" w14:textId="11F15AA6" w:rsidR="00AB7B4C" w:rsidRPr="00AB7B4C" w:rsidRDefault="00AB7B4C" w:rsidP="00AB7B4C">
      <w:pPr>
        <w:pStyle w:val="Odstavecseseznamem"/>
        <w:numPr>
          <w:ilvl w:val="0"/>
          <w:numId w:val="34"/>
        </w:numPr>
        <w:rPr>
          <w:b/>
          <w:bCs/>
        </w:rPr>
      </w:pPr>
      <w:r>
        <w:t>Teplota</w:t>
      </w:r>
    </w:p>
    <w:p w14:paraId="773E9F34" w14:textId="35E0FAA7" w:rsidR="00AB7B4C" w:rsidRPr="00AB7B4C" w:rsidRDefault="00AB7B4C" w:rsidP="00AB7B4C">
      <w:pPr>
        <w:pStyle w:val="Odstavecseseznamem"/>
        <w:numPr>
          <w:ilvl w:val="0"/>
          <w:numId w:val="34"/>
        </w:numPr>
        <w:rPr>
          <w:b/>
          <w:bCs/>
        </w:rPr>
      </w:pPr>
      <w:r>
        <w:t>Relativní vlhkost</w:t>
      </w:r>
    </w:p>
    <w:p w14:paraId="015C2DCB" w14:textId="41F6353D" w:rsidR="00AB7B4C" w:rsidRPr="00AB7B4C" w:rsidRDefault="00AB7B4C" w:rsidP="00AB7B4C">
      <w:pPr>
        <w:pStyle w:val="Odstavecseseznamem"/>
        <w:numPr>
          <w:ilvl w:val="0"/>
          <w:numId w:val="34"/>
        </w:numPr>
        <w:rPr>
          <w:b/>
          <w:bCs/>
        </w:rPr>
      </w:pPr>
      <w:r>
        <w:t>Atmosférický tlak</w:t>
      </w:r>
    </w:p>
    <w:p w14:paraId="37808875" w14:textId="77777777" w:rsidR="00A61F64" w:rsidRDefault="00A61F64" w:rsidP="00AB7B4C"/>
    <w:p w14:paraId="4DEFCE89" w14:textId="7F1DDBA7" w:rsidR="00AB7B4C" w:rsidRDefault="00AB7B4C" w:rsidP="00AB7B4C">
      <w:r>
        <w:t>Z hodnoty atmosférického tlaku je následně vypočítána přibližná nadmořská výška.</w:t>
      </w:r>
    </w:p>
    <w:p w14:paraId="26DE762B" w14:textId="77777777" w:rsidR="00AB7B4C" w:rsidRDefault="00AB7B4C" w:rsidP="00AB7B4C"/>
    <w:p w14:paraId="15E99522" w14:textId="33328741" w:rsidR="00AB7B4C" w:rsidRDefault="00AB7B4C" w:rsidP="00AB7B4C">
      <w:r>
        <w:t>Radarový senzor HLK-LD2450 komunikuje s mikrokontrolerem pomocí sériové linky UART. Pokud senzor detekuje přítomnost osoby nebo pohyb, je tato informace uložena do stavové proměnné, která je dále využívána systémem.</w:t>
      </w:r>
    </w:p>
    <w:p w14:paraId="04E35B86" w14:textId="7F0E6D91" w:rsidR="00AB7B4C" w:rsidRDefault="009B7031" w:rsidP="007F318B">
      <w:pPr>
        <w:pStyle w:val="Nadpis3"/>
      </w:pPr>
      <w:bookmarkStart w:id="43" w:name="_Toc224808563"/>
      <w:r>
        <w:t>Ukládání dat na SD kartu a formát CSV</w:t>
      </w:r>
      <w:bookmarkEnd w:id="43"/>
    </w:p>
    <w:p w14:paraId="59CD3524" w14:textId="044AF941" w:rsidR="009B7031" w:rsidRDefault="009B7031" w:rsidP="009B7031">
      <w:r>
        <w:t xml:space="preserve">Pro zajištění spolehlivého ukládání dat i při výpadku Wi-Fi je implementováno lokální ukládání dat </w:t>
      </w:r>
      <w:r w:rsidRPr="00934E04">
        <w:t>na MicroSD kartu.</w:t>
      </w:r>
    </w:p>
    <w:p w14:paraId="4833E091" w14:textId="77777777" w:rsidR="009B7031" w:rsidRDefault="009B7031" w:rsidP="009B7031"/>
    <w:p w14:paraId="388EFD6C" w14:textId="404335F0" w:rsidR="009B7031" w:rsidRDefault="009B7031" w:rsidP="009B7031">
      <w:r>
        <w:t>Data jsou ukládána do souboru ve formátu CSV (Comma-Separated Values), který je snadno zpracovatelný v dalších aplikacích. Každý záznam obsahuje čas měření a jednotlivé naměřené hodnoty.</w:t>
      </w:r>
    </w:p>
    <w:p w14:paraId="5AE02F41" w14:textId="77777777" w:rsidR="009B7031" w:rsidRDefault="009B7031" w:rsidP="009B7031"/>
    <w:p w14:paraId="3BF064BE" w14:textId="4C84FF5F" w:rsidR="009B7031" w:rsidRDefault="009B7031" w:rsidP="009B7031">
      <w:r>
        <w:t xml:space="preserve">Při ukládání dat program otevře soubor </w:t>
      </w:r>
      <w:r w:rsidR="00256F8A">
        <w:t>s koncovkou .csv</w:t>
      </w:r>
      <w:r>
        <w:t xml:space="preserve"> v režimu přidání</w:t>
      </w:r>
      <w:r w:rsidR="00256F8A">
        <w:t>, zapíše nový řádek a soubor ihned uzavře. Tento postup minimalizuje riziko poškození dat při případném výpadku napájení zařízení.</w:t>
      </w:r>
    </w:p>
    <w:p w14:paraId="7D97125E" w14:textId="1F1FEEC7" w:rsidR="00256F8A" w:rsidRDefault="00256F8A" w:rsidP="007F318B">
      <w:pPr>
        <w:pStyle w:val="Nadpis3"/>
      </w:pPr>
      <w:bookmarkStart w:id="44" w:name="_Toc224808564"/>
      <w:r>
        <w:lastRenderedPageBreak/>
        <w:t>Synchronizace dat při výpadku připojení</w:t>
      </w:r>
      <w:bookmarkEnd w:id="44"/>
    </w:p>
    <w:p w14:paraId="5FEE718B" w14:textId="14FAD084" w:rsidR="00256F8A" w:rsidRDefault="00256F8A" w:rsidP="007F318B">
      <w:pPr>
        <w:pStyle w:val="Nadpis2"/>
      </w:pPr>
      <w:bookmarkStart w:id="45" w:name="_Toc224808565"/>
      <w:r>
        <w:t xml:space="preserve">Návrh a </w:t>
      </w:r>
      <w:r w:rsidR="00900C5B">
        <w:t>realizace</w:t>
      </w:r>
      <w:r>
        <w:t xml:space="preserve"> webové aplikace</w:t>
      </w:r>
      <w:bookmarkEnd w:id="45"/>
    </w:p>
    <w:p w14:paraId="7D84D64F" w14:textId="5888E71F" w:rsidR="00256F8A" w:rsidRDefault="009002FA" w:rsidP="00256F8A">
      <w:r>
        <w:t xml:space="preserve">Zpracování přijatých dat a jejich prezentace uživateli tvoří druhou klíčovou část maturitní práce. Webová aplikace slouží k ukládání naměřených dat do databáze, jejich zpracování a následné vizualizaci ve formě přehledných grafů. </w:t>
      </w:r>
    </w:p>
    <w:p w14:paraId="77BE7F95" w14:textId="77777777" w:rsidR="009002FA" w:rsidRDefault="009002FA" w:rsidP="00256F8A"/>
    <w:p w14:paraId="1B0CF40C" w14:textId="2B07EABF" w:rsidR="009002FA" w:rsidRDefault="009002FA" w:rsidP="00256F8A">
      <w:r>
        <w:t>Celý systém běží na domácím serveru, na kterém je nainstalována virtualizační platforma Proxmox. Na této platformě běží operační systém Debian 13, na kterém je provozováno prostředí XAMPP obsahující webový server Apache, databázový server MySQL a interpret jazyka PHP.</w:t>
      </w:r>
    </w:p>
    <w:p w14:paraId="58688DFE" w14:textId="77777777" w:rsidR="009002FA" w:rsidRDefault="009002FA" w:rsidP="00256F8A"/>
    <w:p w14:paraId="57C1099D" w14:textId="511ABD63" w:rsidR="009002FA" w:rsidRDefault="009002FA" w:rsidP="00256F8A">
      <w:pPr>
        <w:rPr>
          <w:sz w:val="26"/>
          <w:szCs w:val="22"/>
        </w:rPr>
      </w:pPr>
      <w:r>
        <w:t>Samotná webová aplikace byla vytvořena pomocí PHP frameworku CodeIgniter 4, který využívá architekturu MVC</w:t>
      </w:r>
      <w:r w:rsidR="00885821">
        <w:t>.</w:t>
      </w:r>
    </w:p>
    <w:p w14:paraId="2C563360" w14:textId="48330373" w:rsidR="009002FA" w:rsidRDefault="009002FA" w:rsidP="007F318B">
      <w:pPr>
        <w:pStyle w:val="Nadpis3"/>
      </w:pPr>
      <w:bookmarkStart w:id="46" w:name="_Toc224808566"/>
      <w:r>
        <w:t>Relační databáze MySQL</w:t>
      </w:r>
      <w:bookmarkEnd w:id="46"/>
    </w:p>
    <w:p w14:paraId="73993CD3" w14:textId="64F9DAB8" w:rsidR="007F318B" w:rsidRDefault="009002FA" w:rsidP="009002FA">
      <w:r>
        <w:t xml:space="preserve">Pro ukládání dat byla vytvořena databáze </w:t>
      </w:r>
      <w:r w:rsidR="008A35E0">
        <w:t>zaverecka, která obsahuje dvě tabulky pro ukládání jednotlivých dat</w:t>
      </w:r>
    </w:p>
    <w:p w14:paraId="0BC766E7" w14:textId="3F573A4C" w:rsidR="008A35E0" w:rsidRPr="007F318B" w:rsidRDefault="008A35E0" w:rsidP="007E0A91">
      <w:pPr>
        <w:pStyle w:val="Nadpisneslovan"/>
      </w:pPr>
      <w:r w:rsidRPr="007F318B">
        <w:t>Data_senzor_teploty</w:t>
      </w:r>
      <w:r w:rsidR="007F318B">
        <w:t>:</w:t>
      </w:r>
    </w:p>
    <w:p w14:paraId="6EB771FE" w14:textId="10312801" w:rsidR="008A35E0" w:rsidRPr="008A35E0" w:rsidRDefault="003B686F" w:rsidP="008A35E0">
      <w:pPr>
        <w:pStyle w:val="Odstavecseseznamem"/>
        <w:numPr>
          <w:ilvl w:val="0"/>
          <w:numId w:val="35"/>
        </w:numPr>
      </w:pPr>
      <w:r>
        <w:rPr>
          <w:b/>
          <w:bCs/>
        </w:rPr>
        <w:t>id</w:t>
      </w:r>
      <w:r w:rsidR="008A35E0">
        <w:rPr>
          <w:b/>
          <w:bCs/>
        </w:rPr>
        <w:t xml:space="preserve"> (INT, Primary Key, Auto Increment)</w:t>
      </w:r>
    </w:p>
    <w:p w14:paraId="2B2E4D5D" w14:textId="6D2AEAD6" w:rsidR="008A35E0" w:rsidRDefault="008A35E0" w:rsidP="008A35E0">
      <w:pPr>
        <w:pStyle w:val="Odstavecseseznamem"/>
        <w:numPr>
          <w:ilvl w:val="0"/>
          <w:numId w:val="36"/>
        </w:numPr>
      </w:pPr>
      <w:r>
        <w:t>Jedinečný identifikátor každého záznamu</w:t>
      </w:r>
      <w:r w:rsidR="005F0737">
        <w:t>.</w:t>
      </w:r>
    </w:p>
    <w:p w14:paraId="750F8865" w14:textId="0BF24132" w:rsidR="008A35E0" w:rsidRPr="003B686F" w:rsidRDefault="003B686F" w:rsidP="008A35E0">
      <w:pPr>
        <w:pStyle w:val="Odstavecseseznamem"/>
        <w:numPr>
          <w:ilvl w:val="0"/>
          <w:numId w:val="35"/>
        </w:numPr>
      </w:pPr>
      <w:r>
        <w:rPr>
          <w:b/>
          <w:bCs/>
        </w:rPr>
        <w:t>c</w:t>
      </w:r>
      <w:r w:rsidR="008A35E0">
        <w:rPr>
          <w:b/>
          <w:bCs/>
        </w:rPr>
        <w:t>as_u</w:t>
      </w:r>
      <w:r w:rsidR="002428E2">
        <w:rPr>
          <w:b/>
          <w:bCs/>
        </w:rPr>
        <w:t>lozeni (</w:t>
      </w:r>
      <w:r>
        <w:rPr>
          <w:b/>
          <w:bCs/>
        </w:rPr>
        <w:t>DATETIME)</w:t>
      </w:r>
    </w:p>
    <w:p w14:paraId="72822163" w14:textId="2280160B" w:rsidR="003B686F" w:rsidRPr="003B686F" w:rsidRDefault="003B686F" w:rsidP="003B686F">
      <w:pPr>
        <w:pStyle w:val="Odstavecseseznamem"/>
        <w:numPr>
          <w:ilvl w:val="0"/>
          <w:numId w:val="36"/>
        </w:numPr>
      </w:pPr>
      <w:r>
        <w:t>Přesný čas měření odeslaný z mikrokontroleru ESP32</w:t>
      </w:r>
      <w:r w:rsidR="005F0737">
        <w:t>.</w:t>
      </w:r>
    </w:p>
    <w:p w14:paraId="390BF1A6" w14:textId="2EB63E6A" w:rsidR="003B686F" w:rsidRPr="005F0737" w:rsidRDefault="003B686F" w:rsidP="003B686F">
      <w:pPr>
        <w:pStyle w:val="Odstavecseseznamem"/>
        <w:numPr>
          <w:ilvl w:val="0"/>
          <w:numId w:val="35"/>
        </w:numPr>
      </w:pPr>
      <w:r>
        <w:rPr>
          <w:b/>
          <w:bCs/>
        </w:rPr>
        <w:t>teplota (FLOAT)</w:t>
      </w:r>
    </w:p>
    <w:p w14:paraId="19F4E2E2" w14:textId="3B5D8102" w:rsidR="005F0737" w:rsidRDefault="005F0737" w:rsidP="005F0737">
      <w:pPr>
        <w:pStyle w:val="Odstavecseseznamem"/>
        <w:numPr>
          <w:ilvl w:val="0"/>
          <w:numId w:val="36"/>
        </w:numPr>
      </w:pPr>
      <w:r>
        <w:t>Naměřená teplota ve stupních Celsia.</w:t>
      </w:r>
    </w:p>
    <w:p w14:paraId="4534CEDC" w14:textId="2EE51314" w:rsidR="005F0737" w:rsidRPr="005F0737" w:rsidRDefault="005F0737" w:rsidP="005F0737">
      <w:pPr>
        <w:pStyle w:val="Odstavecseseznamem"/>
        <w:numPr>
          <w:ilvl w:val="0"/>
          <w:numId w:val="35"/>
        </w:numPr>
      </w:pPr>
      <w:r>
        <w:rPr>
          <w:b/>
          <w:bCs/>
        </w:rPr>
        <w:t>tlak (FLOAT)</w:t>
      </w:r>
    </w:p>
    <w:p w14:paraId="62BE31DA" w14:textId="4334B553" w:rsidR="005F0737" w:rsidRDefault="005F0737" w:rsidP="005F0737">
      <w:pPr>
        <w:pStyle w:val="Odstavecseseznamem"/>
        <w:numPr>
          <w:ilvl w:val="0"/>
          <w:numId w:val="36"/>
        </w:numPr>
      </w:pPr>
      <w:r>
        <w:t>Atmosférický tlak v jednotkách hPa.</w:t>
      </w:r>
    </w:p>
    <w:p w14:paraId="45D68C41" w14:textId="71744E93" w:rsidR="003B686F" w:rsidRPr="005F0737" w:rsidRDefault="003B686F" w:rsidP="003B686F">
      <w:pPr>
        <w:pStyle w:val="Odstavecseseznamem"/>
        <w:numPr>
          <w:ilvl w:val="0"/>
          <w:numId w:val="35"/>
        </w:numPr>
      </w:pPr>
      <w:r>
        <w:rPr>
          <w:b/>
          <w:bCs/>
        </w:rPr>
        <w:t>vlhkost (FLOAT)</w:t>
      </w:r>
    </w:p>
    <w:p w14:paraId="266254B1" w14:textId="461C2AD4" w:rsidR="005F0737" w:rsidRPr="003B686F" w:rsidRDefault="005F0737" w:rsidP="005F0737">
      <w:pPr>
        <w:pStyle w:val="Odstavecseseznamem"/>
        <w:numPr>
          <w:ilvl w:val="0"/>
          <w:numId w:val="36"/>
        </w:numPr>
      </w:pPr>
      <w:r>
        <w:t>Relativní vlhkost vzduchu v procentech.</w:t>
      </w:r>
    </w:p>
    <w:p w14:paraId="4B33F30F" w14:textId="4A9E289E" w:rsidR="003B686F" w:rsidRPr="005F0737" w:rsidRDefault="003B686F" w:rsidP="003B686F">
      <w:pPr>
        <w:pStyle w:val="Odstavecseseznamem"/>
        <w:numPr>
          <w:ilvl w:val="0"/>
          <w:numId w:val="35"/>
        </w:numPr>
      </w:pPr>
      <w:r>
        <w:rPr>
          <w:b/>
          <w:bCs/>
        </w:rPr>
        <w:t>nadmorska_vyska (</w:t>
      </w:r>
      <w:r w:rsidR="005F0737">
        <w:rPr>
          <w:b/>
          <w:bCs/>
        </w:rPr>
        <w:t>SMALLINT)</w:t>
      </w:r>
    </w:p>
    <w:p w14:paraId="1EC5D347" w14:textId="611AF340" w:rsidR="007F318B" w:rsidRPr="002502BB" w:rsidRDefault="005F0737" w:rsidP="007F318B">
      <w:pPr>
        <w:pStyle w:val="Odstavecseseznamem"/>
        <w:numPr>
          <w:ilvl w:val="0"/>
          <w:numId w:val="36"/>
        </w:numPr>
      </w:pPr>
      <w:r>
        <w:t>Vypočtená nadmořská výška z atmosférického tlaku v metrech.</w:t>
      </w:r>
    </w:p>
    <w:p w14:paraId="3E52D89F" w14:textId="6C9B5982" w:rsidR="005F0737" w:rsidRPr="007F318B" w:rsidRDefault="005F0737" w:rsidP="002502BB">
      <w:pPr>
        <w:pStyle w:val="Nadpisneslovan"/>
      </w:pPr>
      <w:r w:rsidRPr="007F318B">
        <w:t>Data_senzor_pohybu</w:t>
      </w:r>
      <w:r w:rsidR="007F318B" w:rsidRPr="007F318B">
        <w:t>:</w:t>
      </w:r>
    </w:p>
    <w:p w14:paraId="60A5A3B4" w14:textId="09370B31" w:rsidR="005F0737" w:rsidRPr="005F0737" w:rsidRDefault="005F0737" w:rsidP="005F0737">
      <w:pPr>
        <w:pStyle w:val="Odstavecseseznamem"/>
        <w:numPr>
          <w:ilvl w:val="0"/>
          <w:numId w:val="35"/>
        </w:numPr>
      </w:pPr>
      <w:r>
        <w:rPr>
          <w:b/>
          <w:bCs/>
        </w:rPr>
        <w:t>id (INT, Primary Key, Auto Increment)</w:t>
      </w:r>
    </w:p>
    <w:p w14:paraId="7F3A7318" w14:textId="77777777" w:rsidR="005F0737" w:rsidRPr="005F0737" w:rsidRDefault="005F0737" w:rsidP="005F0737">
      <w:pPr>
        <w:pStyle w:val="Odstavecseseznamem"/>
        <w:numPr>
          <w:ilvl w:val="0"/>
          <w:numId w:val="35"/>
        </w:numPr>
      </w:pPr>
      <w:r>
        <w:rPr>
          <w:b/>
          <w:bCs/>
        </w:rPr>
        <w:lastRenderedPageBreak/>
        <w:t>cas_ulozeni (DATETIME)</w:t>
      </w:r>
    </w:p>
    <w:p w14:paraId="21D816A9" w14:textId="0ADDB04F" w:rsidR="005F0737" w:rsidRPr="005F0737" w:rsidRDefault="005F0737" w:rsidP="005F0737">
      <w:pPr>
        <w:pStyle w:val="Odstavecseseznamem"/>
        <w:numPr>
          <w:ilvl w:val="0"/>
          <w:numId w:val="35"/>
        </w:numPr>
      </w:pPr>
      <w:r>
        <w:rPr>
          <w:b/>
          <w:bCs/>
        </w:rPr>
        <w:t>pohyb (</w:t>
      </w:r>
      <w:r w:rsidR="00810AAB">
        <w:rPr>
          <w:b/>
          <w:bCs/>
        </w:rPr>
        <w:t>BO</w:t>
      </w:r>
      <w:r w:rsidR="00B939A4">
        <w:rPr>
          <w:b/>
          <w:bCs/>
        </w:rPr>
        <w:t>O</w:t>
      </w:r>
      <w:r w:rsidR="00810AAB">
        <w:rPr>
          <w:b/>
          <w:bCs/>
        </w:rPr>
        <w:t>LEAN</w:t>
      </w:r>
      <w:r>
        <w:rPr>
          <w:b/>
          <w:bCs/>
        </w:rPr>
        <w:t>)</w:t>
      </w:r>
    </w:p>
    <w:p w14:paraId="31DFC36D" w14:textId="7C5EE4D8" w:rsidR="005F0737" w:rsidRDefault="00B939A4" w:rsidP="005F0737">
      <w:pPr>
        <w:pStyle w:val="Odstavecseseznamem"/>
        <w:numPr>
          <w:ilvl w:val="0"/>
          <w:numId w:val="36"/>
        </w:numPr>
      </w:pPr>
      <w:r>
        <w:t>Binární hodnota určující, zda byl detekován pohyb.</w:t>
      </w:r>
    </w:p>
    <w:p w14:paraId="7AEA664B" w14:textId="5FC2367A" w:rsidR="00B939A4" w:rsidRPr="003B686F" w:rsidRDefault="00B939A4" w:rsidP="005F0737">
      <w:pPr>
        <w:pStyle w:val="Odstavecseseznamem"/>
        <w:numPr>
          <w:ilvl w:val="0"/>
          <w:numId w:val="36"/>
        </w:numPr>
      </w:pPr>
      <w:r>
        <w:t>Hodnota 1 znamená detekovaný pohyb, 0 znamená klid.</w:t>
      </w:r>
    </w:p>
    <w:p w14:paraId="16FA9742" w14:textId="0D9D359C" w:rsidR="005F0737" w:rsidRPr="005F0737" w:rsidRDefault="005F0737" w:rsidP="005F0737">
      <w:pPr>
        <w:pStyle w:val="Odstavecseseznamem"/>
        <w:numPr>
          <w:ilvl w:val="0"/>
          <w:numId w:val="35"/>
        </w:numPr>
      </w:pPr>
      <w:r>
        <w:rPr>
          <w:b/>
          <w:bCs/>
        </w:rPr>
        <w:t>pocet_osob (TINYINT)</w:t>
      </w:r>
    </w:p>
    <w:p w14:paraId="1CC3EF58" w14:textId="16A7B6A4" w:rsidR="005F0737" w:rsidRDefault="00B939A4" w:rsidP="005F0737">
      <w:pPr>
        <w:pStyle w:val="Odstavecseseznamem"/>
        <w:numPr>
          <w:ilvl w:val="0"/>
          <w:numId w:val="36"/>
        </w:numPr>
      </w:pPr>
      <w:r>
        <w:t>Počet osob detekovaných radarovým senzorem.</w:t>
      </w:r>
    </w:p>
    <w:p w14:paraId="64358702" w14:textId="03FC7C7A" w:rsidR="00B939A4" w:rsidRDefault="00885821" w:rsidP="007F318B">
      <w:pPr>
        <w:pStyle w:val="Nadpis3"/>
      </w:pPr>
      <w:bookmarkStart w:id="47" w:name="_Toc224808567"/>
      <w:r>
        <w:t>Architektura aplikace CodeIgniter 4</w:t>
      </w:r>
      <w:bookmarkEnd w:id="47"/>
      <w:r>
        <w:t xml:space="preserve"> </w:t>
      </w:r>
    </w:p>
    <w:p w14:paraId="3B4D0A06" w14:textId="3A06F41C" w:rsidR="007F318B" w:rsidRDefault="00885821" w:rsidP="005D24C8">
      <w:r>
        <w:t xml:space="preserve">Webová aplikace je vytvořena pomocí frameworku CodeIgniter 4, který využívá architekturu MVC </w:t>
      </w:r>
      <w:r>
        <w:rPr>
          <w:sz w:val="26"/>
          <w:szCs w:val="22"/>
        </w:rPr>
        <w:t>(Model-View-Controller)</w:t>
      </w:r>
      <w:r>
        <w:t>. Tato architektura rozděluje aplikaci do několika logických vrstev, čímž zajišťuje přehlednější strukturu kódu a jednodušší údržbu.</w:t>
      </w:r>
    </w:p>
    <w:p w14:paraId="0E34326A" w14:textId="73BC727E" w:rsidR="00885821" w:rsidRPr="007F318B" w:rsidRDefault="00885821" w:rsidP="00D71861">
      <w:pPr>
        <w:pStyle w:val="Nadpisneslovan"/>
        <w:rPr>
          <w:bCs/>
        </w:rPr>
      </w:pPr>
      <w:r w:rsidRPr="007F318B">
        <w:rPr>
          <w:bCs/>
        </w:rPr>
        <w:t>Modely (Models)</w:t>
      </w:r>
      <w:r w:rsidR="007F318B">
        <w:rPr>
          <w:bCs/>
        </w:rPr>
        <w:t>:</w:t>
      </w:r>
    </w:p>
    <w:p w14:paraId="7E2005F9" w14:textId="5385EC48" w:rsidR="00885821" w:rsidRDefault="00885821" w:rsidP="00885821">
      <w:r>
        <w:t>Modely slouží pro komunikaci s databází.</w:t>
      </w:r>
    </w:p>
    <w:p w14:paraId="7BFEAF93" w14:textId="1ECDB649" w:rsidR="00885821" w:rsidRDefault="00885821" w:rsidP="00885821">
      <w:r>
        <w:t>V projektu je využit například model DataSenzorTeplotyModel, který zajišťuje:</w:t>
      </w:r>
    </w:p>
    <w:p w14:paraId="4F139757" w14:textId="537148C6" w:rsidR="00885821" w:rsidRDefault="00885821" w:rsidP="00885821">
      <w:pPr>
        <w:pStyle w:val="Odstavecseseznamem"/>
        <w:numPr>
          <w:ilvl w:val="0"/>
          <w:numId w:val="35"/>
        </w:numPr>
      </w:pPr>
      <w:r>
        <w:t>Načítání dat z databáze.</w:t>
      </w:r>
    </w:p>
    <w:p w14:paraId="1DA6ED9F" w14:textId="0AD61547" w:rsidR="00885821" w:rsidRDefault="00885821" w:rsidP="00885821">
      <w:pPr>
        <w:pStyle w:val="Odstavecseseznamem"/>
        <w:numPr>
          <w:ilvl w:val="0"/>
          <w:numId w:val="35"/>
        </w:numPr>
      </w:pPr>
      <w:r>
        <w:t>Ukládání nových měření.</w:t>
      </w:r>
    </w:p>
    <w:p w14:paraId="207A31C1" w14:textId="433CB41A" w:rsidR="00885821" w:rsidRDefault="00885821" w:rsidP="00885821">
      <w:pPr>
        <w:pStyle w:val="Odstavecseseznamem"/>
        <w:numPr>
          <w:ilvl w:val="0"/>
          <w:numId w:val="35"/>
        </w:numPr>
      </w:pPr>
      <w:r>
        <w:t>Výpočty průměrných hodnot.</w:t>
      </w:r>
    </w:p>
    <w:p w14:paraId="38E10751" w14:textId="44139F62" w:rsidR="00885821" w:rsidRPr="00885821" w:rsidRDefault="00885821" w:rsidP="00885821">
      <w:pPr>
        <w:pStyle w:val="Odstavecseseznamem"/>
        <w:numPr>
          <w:ilvl w:val="0"/>
          <w:numId w:val="35"/>
        </w:numPr>
      </w:pPr>
      <w:r>
        <w:t>Filtrování dat podle časového období.</w:t>
      </w:r>
    </w:p>
    <w:p w14:paraId="11230853" w14:textId="61A8EF66" w:rsidR="007F318B" w:rsidRDefault="00885821" w:rsidP="00AB7B4C">
      <w:r>
        <w:t>Model</w:t>
      </w:r>
      <w:r w:rsidR="009C3CB4">
        <w:t xml:space="preserve"> využívá nástroj Query Builder, který zajišťuje bezpečné vytváření SQL dotazů a chrání aplikaci před útoky typu SQL Injection.</w:t>
      </w:r>
    </w:p>
    <w:p w14:paraId="1D7EE004" w14:textId="41F8D37D" w:rsidR="009C3CB4" w:rsidRPr="005D24C8" w:rsidRDefault="009C3CB4" w:rsidP="005D24C8">
      <w:pPr>
        <w:pStyle w:val="Nadpisneslovan"/>
      </w:pPr>
      <w:r w:rsidRPr="005D24C8">
        <w:t>Views</w:t>
      </w:r>
      <w:r w:rsidR="007F318B" w:rsidRPr="005D24C8">
        <w:t>:</w:t>
      </w:r>
    </w:p>
    <w:p w14:paraId="4A9595B7" w14:textId="0A1A947C" w:rsidR="009C3CB4" w:rsidRDefault="009C3CB4" w:rsidP="009C3CB4">
      <w:r>
        <w:t>Views obsahují HTML, CSS a JavaScript, které tvoří samotné uživatelské rozhraní webové aplikace</w:t>
      </w:r>
    </w:p>
    <w:p w14:paraId="14F6FADB" w14:textId="77777777" w:rsidR="009C3CB4" w:rsidRDefault="009C3CB4" w:rsidP="009C3CB4"/>
    <w:p w14:paraId="0D6D55FB" w14:textId="11445EED" w:rsidR="009C3CB4" w:rsidRDefault="009C3CB4" w:rsidP="009C3CB4">
      <w:r>
        <w:t>Pro tvorbu moderního a responzivního rozhraní byl použit framework Bootstrap, který zajišťuje správné zobrazení na počítačích, tabletech i mobilních telefonech.</w:t>
      </w:r>
    </w:p>
    <w:p w14:paraId="4CF8ECAE" w14:textId="77777777" w:rsidR="009C3CB4" w:rsidRDefault="009C3CB4" w:rsidP="009C3CB4"/>
    <w:p w14:paraId="797FA2C7" w14:textId="5E405AA3" w:rsidR="007F318B" w:rsidRDefault="009C3CB4" w:rsidP="009C3CB4">
      <w:r>
        <w:t>Pro ikony byla využita knihovna Font Awesome, která poskytuje rozsáhlou sadu ikon. Tyto ikony jsou použity například v navigačním menu, tlačítkách a informačních panelech, čímž zlepšují přehlednost a vizuální orientaci uživatele v aplikaci.</w:t>
      </w:r>
    </w:p>
    <w:p w14:paraId="4D3A7ED7" w14:textId="371F85EF" w:rsidR="009C3CB4" w:rsidRPr="007F318B" w:rsidRDefault="004520B3" w:rsidP="009C440E">
      <w:pPr>
        <w:pStyle w:val="Nadpisneslovan"/>
      </w:pPr>
      <w:r w:rsidRPr="007F318B">
        <w:t>kontroléry (Controllers)</w:t>
      </w:r>
      <w:r w:rsidR="007F318B">
        <w:t>:</w:t>
      </w:r>
    </w:p>
    <w:p w14:paraId="563018E0" w14:textId="1CE36865" w:rsidR="004520B3" w:rsidRDefault="004520B3" w:rsidP="004520B3">
      <w:r>
        <w:t>Kontroléry představují hlavní logiku aplikace.</w:t>
      </w:r>
    </w:p>
    <w:p w14:paraId="44B53657" w14:textId="5903E46D" w:rsidR="004520B3" w:rsidRDefault="004520B3" w:rsidP="004520B3">
      <w:r>
        <w:lastRenderedPageBreak/>
        <w:t>Zpracovávají požadavky od uživatelů nebo zařízení ESP32, komunikují s modely a následně předávají data do jednotlivých pohledů.</w:t>
      </w:r>
    </w:p>
    <w:p w14:paraId="2B415846" w14:textId="42AB0EE7" w:rsidR="004520B3" w:rsidRPr="000E430E" w:rsidRDefault="004520B3" w:rsidP="004520B3">
      <w:pPr>
        <w:rPr>
          <w:b/>
          <w:bCs/>
        </w:rPr>
      </w:pPr>
      <w:r w:rsidRPr="000E430E">
        <w:rPr>
          <w:b/>
          <w:bCs/>
        </w:rPr>
        <w:t>Například kontrolér Prehled:</w:t>
      </w:r>
    </w:p>
    <w:p w14:paraId="18BC33EA" w14:textId="20D9E7F6" w:rsidR="004520B3" w:rsidRDefault="004520B3" w:rsidP="004520B3">
      <w:pPr>
        <w:pStyle w:val="Odstavecseseznamem"/>
        <w:numPr>
          <w:ilvl w:val="0"/>
          <w:numId w:val="37"/>
        </w:numPr>
      </w:pPr>
      <w:r>
        <w:t>Načítá poslední naměřené hodnoty ze senzorů.</w:t>
      </w:r>
    </w:p>
    <w:p w14:paraId="5B7A9BC7" w14:textId="5DEAC19A" w:rsidR="004520B3" w:rsidRDefault="004520B3" w:rsidP="004520B3">
      <w:pPr>
        <w:pStyle w:val="Odstavecseseznamem"/>
        <w:numPr>
          <w:ilvl w:val="0"/>
          <w:numId w:val="37"/>
        </w:numPr>
      </w:pPr>
      <w:r>
        <w:t>Získává průměrné hodnoty za určité časové období.</w:t>
      </w:r>
    </w:p>
    <w:p w14:paraId="66164B55" w14:textId="28C8B93E" w:rsidR="004520B3" w:rsidRDefault="004520B3" w:rsidP="004520B3">
      <w:pPr>
        <w:pStyle w:val="Odstavecseseznamem"/>
        <w:numPr>
          <w:ilvl w:val="0"/>
          <w:numId w:val="37"/>
        </w:numPr>
      </w:pPr>
      <w:r>
        <w:t>Předává tato data do uživatelského rozhraní.</w:t>
      </w:r>
    </w:p>
    <w:p w14:paraId="757E9B0E" w14:textId="53098D1F" w:rsidR="004520B3" w:rsidRDefault="00DD374A" w:rsidP="007F318B">
      <w:pPr>
        <w:pStyle w:val="Nadpis3"/>
      </w:pPr>
      <w:bookmarkStart w:id="48" w:name="_Toc224808568"/>
      <w:r>
        <w:t>Komunikační rozhraní mezi ESP32 a serverem</w:t>
      </w:r>
      <w:bookmarkEnd w:id="48"/>
    </w:p>
    <w:p w14:paraId="7E1D7540" w14:textId="228B1E62" w:rsidR="00DD374A" w:rsidRDefault="00DD374A" w:rsidP="007F318B">
      <w:pPr>
        <w:pStyle w:val="Nadpis3"/>
      </w:pPr>
      <w:bookmarkStart w:id="49" w:name="_Toc224808569"/>
      <w:r>
        <w:t>Vizualizace dat a uživatelské rozhraní</w:t>
      </w:r>
      <w:bookmarkEnd w:id="49"/>
    </w:p>
    <w:p w14:paraId="407ED79A" w14:textId="2D9AFDFB" w:rsidR="00DD374A" w:rsidRDefault="00DD374A" w:rsidP="00DD374A">
      <w:r>
        <w:t>Uživatelské rozhraní webové aplikace slouží k přehlednému zobrazení aktuálních i historických dat.</w:t>
      </w:r>
    </w:p>
    <w:p w14:paraId="77DFDF59" w14:textId="4A9BA7F2" w:rsidR="00DD374A" w:rsidRPr="000E430E" w:rsidRDefault="00DD374A" w:rsidP="00DD374A">
      <w:pPr>
        <w:rPr>
          <w:b/>
          <w:bCs/>
        </w:rPr>
      </w:pPr>
      <w:r w:rsidRPr="000E430E">
        <w:rPr>
          <w:b/>
          <w:bCs/>
        </w:rPr>
        <w:t>Webová stránka obsahuje:</w:t>
      </w:r>
    </w:p>
    <w:p w14:paraId="61D01749" w14:textId="0F6A5580" w:rsidR="004520B3" w:rsidRDefault="00DD374A" w:rsidP="00DD374A">
      <w:pPr>
        <w:pStyle w:val="Odstavecseseznamem"/>
        <w:numPr>
          <w:ilvl w:val="0"/>
          <w:numId w:val="38"/>
        </w:numPr>
      </w:pPr>
      <w:r>
        <w:t>Přehled aktuálních hodnot ze senzorů.</w:t>
      </w:r>
    </w:p>
    <w:p w14:paraId="2DF80CEF" w14:textId="14843EB6" w:rsidR="00D74F4A" w:rsidRDefault="00DD374A" w:rsidP="00D74F4A">
      <w:pPr>
        <w:pStyle w:val="Odstavecseseznamem"/>
        <w:numPr>
          <w:ilvl w:val="0"/>
          <w:numId w:val="38"/>
        </w:numPr>
      </w:pPr>
      <w:r>
        <w:t>Grafické zobrazení historie měření.</w:t>
      </w:r>
    </w:p>
    <w:p w14:paraId="6B3A7355" w14:textId="47993F13" w:rsidR="007F318B" w:rsidRPr="000E430E" w:rsidRDefault="00DD374A" w:rsidP="007F318B">
      <w:pPr>
        <w:pStyle w:val="Odstavecseseznamem"/>
        <w:numPr>
          <w:ilvl w:val="0"/>
          <w:numId w:val="38"/>
        </w:numPr>
      </w:pPr>
      <w:r>
        <w:t>Navigační menu pro přepínání jednotlivých částí aplikace.</w:t>
      </w:r>
    </w:p>
    <w:p w14:paraId="287957DD" w14:textId="1E07C3C1" w:rsidR="00DD374A" w:rsidRPr="007F318B" w:rsidRDefault="00DB2944" w:rsidP="000E430E">
      <w:pPr>
        <w:pStyle w:val="Nadpisneslovan"/>
      </w:pPr>
      <w:r w:rsidRPr="007F318B">
        <w:t>Grafy pomocí knihovny Chart.js</w:t>
      </w:r>
      <w:r w:rsidR="000E430E">
        <w:t>:</w:t>
      </w:r>
    </w:p>
    <w:p w14:paraId="21261DA6" w14:textId="5AF32537" w:rsidR="00DB2944" w:rsidRDefault="00DB2944" w:rsidP="00DB2944">
      <w:r>
        <w:t>Pro vizualizaci dat byla použita JavaScriptová kniho</w:t>
      </w:r>
      <w:r w:rsidR="00DA024C">
        <w:t>vna Chart.js, která umožnuje vytvářet interaktivní grafy přímo ve webovém prohlížeči.</w:t>
      </w:r>
    </w:p>
    <w:p w14:paraId="1B55DC7F" w14:textId="77777777" w:rsidR="00DA024C" w:rsidRDefault="00DA024C" w:rsidP="00DB2944"/>
    <w:p w14:paraId="141B7539" w14:textId="648B2886" w:rsidR="00DA024C" w:rsidRDefault="00DA024C" w:rsidP="00DB2944">
      <w:r>
        <w:t>V aplikaci jsou využity zejména spojnicové grafy (Line Charts), které zobrazují změny jednotlivých veličin v čase.</w:t>
      </w:r>
    </w:p>
    <w:p w14:paraId="46F70E92" w14:textId="47409AE1" w:rsidR="00DA024C" w:rsidRPr="00A61F64" w:rsidRDefault="00DA024C" w:rsidP="00A61F64">
      <w:pPr>
        <w:rPr>
          <w:b/>
          <w:bCs/>
        </w:rPr>
      </w:pPr>
      <w:r w:rsidRPr="00A61F64">
        <w:rPr>
          <w:b/>
          <w:bCs/>
        </w:rPr>
        <w:t>Uživatel může pomocí ovládacích prvků přepínat mezi různými časovými obdobími:</w:t>
      </w:r>
    </w:p>
    <w:p w14:paraId="6F0CCA47" w14:textId="03316983" w:rsidR="00DA024C" w:rsidRDefault="00DA024C" w:rsidP="00DA024C">
      <w:pPr>
        <w:pStyle w:val="Odstavecseseznamem"/>
        <w:numPr>
          <w:ilvl w:val="0"/>
          <w:numId w:val="39"/>
        </w:numPr>
      </w:pPr>
      <w:r>
        <w:t>Poslední hodina</w:t>
      </w:r>
    </w:p>
    <w:p w14:paraId="163B2A2A" w14:textId="7691D640" w:rsidR="00DA024C" w:rsidRDefault="00DA024C" w:rsidP="00DA024C">
      <w:pPr>
        <w:pStyle w:val="Odstavecseseznamem"/>
        <w:numPr>
          <w:ilvl w:val="0"/>
          <w:numId w:val="39"/>
        </w:numPr>
      </w:pPr>
      <w:r>
        <w:t>Poslední den</w:t>
      </w:r>
    </w:p>
    <w:p w14:paraId="36849F9F" w14:textId="2A5995A9" w:rsidR="00DA024C" w:rsidRDefault="00DA024C" w:rsidP="00DA024C">
      <w:pPr>
        <w:pStyle w:val="Odstavecseseznamem"/>
        <w:numPr>
          <w:ilvl w:val="0"/>
          <w:numId w:val="39"/>
        </w:numPr>
      </w:pPr>
      <w:r>
        <w:t>Poslední týden</w:t>
      </w:r>
    </w:p>
    <w:p w14:paraId="2BCC0117" w14:textId="7306DBD4" w:rsidR="00DA024C" w:rsidRDefault="00DA024C" w:rsidP="00DA024C">
      <w:pPr>
        <w:pStyle w:val="Odstavecseseznamem"/>
        <w:numPr>
          <w:ilvl w:val="0"/>
          <w:numId w:val="39"/>
        </w:numPr>
      </w:pPr>
      <w:r>
        <w:t>Poslední měsíc</w:t>
      </w:r>
    </w:p>
    <w:p w14:paraId="636150F9" w14:textId="7B2347E1" w:rsidR="00DA024C" w:rsidRDefault="00DA024C" w:rsidP="00DA024C">
      <w:pPr>
        <w:pStyle w:val="Odstavecseseznamem"/>
        <w:numPr>
          <w:ilvl w:val="0"/>
          <w:numId w:val="39"/>
        </w:numPr>
      </w:pPr>
      <w:r>
        <w:t>Poslední rok</w:t>
      </w:r>
    </w:p>
    <w:p w14:paraId="1E4E7F44" w14:textId="77777777" w:rsidR="00DA024C" w:rsidRDefault="00DA024C" w:rsidP="00DA024C"/>
    <w:p w14:paraId="26777DA2" w14:textId="064C57FE" w:rsidR="00DA024C" w:rsidRDefault="00DA024C" w:rsidP="00DA024C">
      <w:r>
        <w:t>Grafy obsahují také interaktivní tooltipy, které po najetí myší zobrazují přesné hodnoty měření včetně jednotek.</w:t>
      </w:r>
    </w:p>
    <w:p w14:paraId="026457CC" w14:textId="77777777" w:rsidR="00DA024C" w:rsidRDefault="00DA024C" w:rsidP="00DA024C"/>
    <w:p w14:paraId="14BCB8D8" w14:textId="5F7F0451" w:rsidR="00DA024C" w:rsidRDefault="00DA024C" w:rsidP="00DA024C">
      <w:r>
        <w:t>Díky této vizualizaci může uživatel snadno sledovat vývoj naměřených hodnot a analyzovat dlouhodobé změny prostředí.</w:t>
      </w:r>
    </w:p>
    <w:p w14:paraId="2F657A50" w14:textId="7DDD4AE9" w:rsidR="007F318B" w:rsidRDefault="007F318B" w:rsidP="007F318B">
      <w:pPr>
        <w:pStyle w:val="Nadpis1"/>
      </w:pPr>
      <w:bookmarkStart w:id="50" w:name="_Toc224808570"/>
      <w:r>
        <w:lastRenderedPageBreak/>
        <w:t>Uživatelská část dokumentace</w:t>
      </w:r>
      <w:bookmarkEnd w:id="50"/>
    </w:p>
    <w:p w14:paraId="0D0401E8" w14:textId="7772D431" w:rsidR="00E66B0C" w:rsidRDefault="00E66B0C" w:rsidP="00E66B0C">
      <w:r>
        <w:t xml:space="preserve">Tato kapitola </w:t>
      </w:r>
      <w:r w:rsidR="00532006">
        <w:t>slouží jako praktický návod pro koncového uživatele zařízení. Obsahuje popis zapojení, ovládání a pou</w:t>
      </w:r>
      <w:r w:rsidR="00912BD5">
        <w:t>žívání systému, včetně práce s webovou aplikací a základního nastavení serverového prostředí.</w:t>
      </w:r>
    </w:p>
    <w:p w14:paraId="2F89E26E" w14:textId="77777777" w:rsidR="00912BD5" w:rsidRDefault="00912BD5" w:rsidP="00E66B0C"/>
    <w:p w14:paraId="72F575A5" w14:textId="023F4D37" w:rsidR="00912BD5" w:rsidRDefault="00912BD5" w:rsidP="00E66B0C">
      <w:r>
        <w:t>Cílem této části je umožnit i méně technicky zkušenému uživateli zařízení správně zapojit, spustit a efektivně využívat.</w:t>
      </w:r>
    </w:p>
    <w:p w14:paraId="127E885E" w14:textId="3986F0E5" w:rsidR="004F5399" w:rsidRDefault="00C276F0" w:rsidP="00014294">
      <w:pPr>
        <w:pStyle w:val="Nadpis2"/>
      </w:pPr>
      <w:bookmarkStart w:id="51" w:name="_Toc224808571"/>
      <w:r>
        <w:t>Sestavení a zprovoznění zařízení</w:t>
      </w:r>
      <w:bookmarkEnd w:id="51"/>
    </w:p>
    <w:p w14:paraId="5741C1BB" w14:textId="3E63972D" w:rsidR="00C276F0" w:rsidRDefault="00C276F0" w:rsidP="00C276F0">
      <w:r>
        <w:t xml:space="preserve">Senzorová deska je navržena s důrazem na jednoduchost použití, a proto její uvedení do provozu </w:t>
      </w:r>
      <w:r w:rsidR="0037724E">
        <w:t>nevyžaduje žádnou složitou montáž ani odborné znalosti. Všechny komponenty jsou integrovány do jedné kompaktní jednotky</w:t>
      </w:r>
    </w:p>
    <w:p w14:paraId="07580100" w14:textId="0EF0E811" w:rsidR="00463737" w:rsidRDefault="00F95947" w:rsidP="00463737">
      <w:pPr>
        <w:pStyle w:val="Nadpis3"/>
      </w:pPr>
      <w:bookmarkStart w:id="52" w:name="_Toc224808572"/>
      <w:r>
        <w:t>Napájení</w:t>
      </w:r>
      <w:bookmarkEnd w:id="52"/>
    </w:p>
    <w:p w14:paraId="62E4F2EA" w14:textId="4E56BCC5" w:rsidR="00F95947" w:rsidRDefault="00F95947" w:rsidP="00F95947">
      <w:r>
        <w:t>Zařízení je napájeno pomocí</w:t>
      </w:r>
      <w:r w:rsidR="0034025D">
        <w:t xml:space="preserve"> standardního </w:t>
      </w:r>
      <w:r w:rsidR="00D21500">
        <w:t>kabelu s</w:t>
      </w:r>
      <w:r w:rsidR="00530FD1">
        <w:t> </w:t>
      </w:r>
      <w:r w:rsidR="00D21500">
        <w:t>USB</w:t>
      </w:r>
      <w:r w:rsidR="00530FD1">
        <w:t>-C a napětím 5 V. Tento kabel lze připojit k běžnému napájecímu adaptéru pro mobilní telefony, k USB portu počíta</w:t>
      </w:r>
      <w:r w:rsidR="008A5327">
        <w:t xml:space="preserve">če nebo například k powerbance. Díky tomu </w:t>
      </w:r>
      <w:r w:rsidR="00BD45B7">
        <w:t>je zařízení snadno přenosné a není omezeno na jedno konkrétní místo</w:t>
      </w:r>
    </w:p>
    <w:p w14:paraId="064C2959" w14:textId="0D2218D8" w:rsidR="00943B2F" w:rsidRDefault="00943B2F" w:rsidP="00943B2F">
      <w:pPr>
        <w:pStyle w:val="Nadpis3"/>
      </w:pPr>
      <w:bookmarkStart w:id="53" w:name="_Toc224808573"/>
      <w:r>
        <w:t>Umístění</w:t>
      </w:r>
      <w:bookmarkEnd w:id="53"/>
    </w:p>
    <w:p w14:paraId="0F3F92D4" w14:textId="741C59AA" w:rsidR="00943B2F" w:rsidRDefault="00BB18A9" w:rsidP="00943B2F">
      <w:r>
        <w:t>Pro správnou funkci radarového senzoru HLK-LD2450 je zá</w:t>
      </w:r>
      <w:r w:rsidR="00234EB8">
        <w:t xml:space="preserve">sadní vhodné umístění zařízení v prostoru. </w:t>
      </w:r>
    </w:p>
    <w:p w14:paraId="222D1A98" w14:textId="4674D249" w:rsidR="009134BE" w:rsidRDefault="009134BE" w:rsidP="009134BE">
      <w:pPr>
        <w:pStyle w:val="Nadpisneslovan"/>
      </w:pPr>
      <w:r>
        <w:t>Doporučuje se dodržet následující zásady:</w:t>
      </w:r>
    </w:p>
    <w:p w14:paraId="429626A6" w14:textId="479BAFD6" w:rsidR="00970C59" w:rsidRDefault="00D14BEA" w:rsidP="00764843">
      <w:pPr>
        <w:pStyle w:val="Odstavecseseznamem"/>
        <w:numPr>
          <w:ilvl w:val="0"/>
          <w:numId w:val="40"/>
        </w:numPr>
      </w:pPr>
      <w:r>
        <w:t>Zařízení umístit do výšky přibližně 1</w:t>
      </w:r>
      <w:r w:rsidR="00970C59">
        <w:t>,5 až 2 metry nad zemí, například na polici nebo skříň.</w:t>
      </w:r>
    </w:p>
    <w:p w14:paraId="0BD95630" w14:textId="1090B49B" w:rsidR="00970C59" w:rsidRDefault="00764843" w:rsidP="00764843">
      <w:pPr>
        <w:pStyle w:val="Odstavecseseznamem"/>
        <w:numPr>
          <w:ilvl w:val="0"/>
          <w:numId w:val="40"/>
        </w:numPr>
      </w:pPr>
      <w:r>
        <w:t>Čelní str</w:t>
      </w:r>
      <w:r w:rsidR="00E06201">
        <w:t>a</w:t>
      </w:r>
      <w:r>
        <w:t>nu zařízení nasměrovat do prosto</w:t>
      </w:r>
      <w:r w:rsidR="003638AE">
        <w:t>ru</w:t>
      </w:r>
      <w:r w:rsidR="00D705B4">
        <w:t>, který má být monitorován, aby byl zajištěn co nejlepší dosah senzoru.</w:t>
      </w:r>
    </w:p>
    <w:p w14:paraId="6F46396C" w14:textId="0081BD8A" w:rsidR="00D705B4" w:rsidRDefault="009C3DCE" w:rsidP="00764843">
      <w:pPr>
        <w:pStyle w:val="Odstavecseseznamem"/>
        <w:numPr>
          <w:ilvl w:val="0"/>
          <w:numId w:val="40"/>
        </w:numPr>
      </w:pPr>
      <w:r>
        <w:t>Neumísťovat zařízení na přímé sluneční světlo nebo do blízkosti zd</w:t>
      </w:r>
      <w:r w:rsidR="0031697A">
        <w:t>rojů tepla (např. radiátorů), protože by mohlo dojít ke zkreslení hodnot měřených senzorem BME</w:t>
      </w:r>
      <w:r w:rsidR="005116EA">
        <w:t>280.</w:t>
      </w:r>
    </w:p>
    <w:p w14:paraId="672D9CB1" w14:textId="166894B3" w:rsidR="00EE6B57" w:rsidRPr="00943B2F" w:rsidRDefault="00FD164D" w:rsidP="00EE6B57">
      <w:pPr>
        <w:pStyle w:val="Odstavecseseznamem"/>
        <w:numPr>
          <w:ilvl w:val="0"/>
          <w:numId w:val="40"/>
        </w:numPr>
      </w:pPr>
      <w:r>
        <w:t>Zajistit dostatečně silný signál lokální Wi-Fi sítě, aby bylo možné spolehlivě odesílat data na server.</w:t>
      </w:r>
    </w:p>
    <w:p w14:paraId="4D5503DE" w14:textId="77777777" w:rsidR="009702E1" w:rsidRDefault="009702E1" w:rsidP="00E66B0C"/>
    <w:p w14:paraId="13C51A3D" w14:textId="3B6831AD" w:rsidR="00EE6B57" w:rsidRDefault="00EE6B57" w:rsidP="00E66B0C">
      <w:r>
        <w:t xml:space="preserve">Po připojení </w:t>
      </w:r>
      <w:r w:rsidR="00365C32">
        <w:t>je nutn</w:t>
      </w:r>
      <w:r w:rsidR="0020196A">
        <w:t>o</w:t>
      </w:r>
      <w:r w:rsidR="00365C32">
        <w:t xml:space="preserve"> stisknou malé tlačítko reset, které se nachází přímo na </w:t>
      </w:r>
      <w:r w:rsidR="004E15A4">
        <w:t>desce. Poté se</w:t>
      </w:r>
      <w:r>
        <w:t xml:space="preserve"> zařízení</w:t>
      </w:r>
      <w:r w:rsidR="004E15A4">
        <w:t xml:space="preserve"> </w:t>
      </w:r>
      <w:r>
        <w:t xml:space="preserve">spustí a začne měřit </w:t>
      </w:r>
      <w:r w:rsidR="009021ED">
        <w:t>okolní podmínky a detekovat pohyb. Naměřená data jsou následně odesílána na server, kde jsou ukládána a zobrazována ve webové aplikaci</w:t>
      </w:r>
      <w:r w:rsidR="00810E55">
        <w:t>.</w:t>
      </w:r>
    </w:p>
    <w:p w14:paraId="147C5E34" w14:textId="74EFC464" w:rsidR="00EB52E1" w:rsidRDefault="00F56270" w:rsidP="00F56270">
      <w:pPr>
        <w:pStyle w:val="Nadpis2"/>
      </w:pPr>
      <w:bookmarkStart w:id="54" w:name="_Toc224808574"/>
      <w:r>
        <w:lastRenderedPageBreak/>
        <w:t>Ovládání senzorové desky</w:t>
      </w:r>
      <w:bookmarkEnd w:id="54"/>
    </w:p>
    <w:p w14:paraId="5E60BFFB" w14:textId="21D1C6DC" w:rsidR="002D3BBA" w:rsidRDefault="002D3BBA" w:rsidP="002D3BBA">
      <w:pPr>
        <w:pStyle w:val="Nadpis2"/>
      </w:pPr>
      <w:bookmarkStart w:id="55" w:name="_Toc224808575"/>
      <w:r>
        <w:t>Tisk ochranné 3D krabičky</w:t>
      </w:r>
      <w:bookmarkEnd w:id="55"/>
    </w:p>
    <w:p w14:paraId="464341BA" w14:textId="7D62BAAF" w:rsidR="004B58E7" w:rsidRDefault="004B58E7" w:rsidP="004B58E7">
      <w:r>
        <w:t xml:space="preserve">Pro ochranu elektroniky byla navržena vlastní plastová krabička, která slouží nejen jako ochranný obal, ale zároveň i jako </w:t>
      </w:r>
      <w:r w:rsidR="00300DB7">
        <w:t>estetické řešení celého zařízení. Model krabičky byl vytvořen v programu FreeCAD.</w:t>
      </w:r>
    </w:p>
    <w:p w14:paraId="0B4676D7" w14:textId="77777777" w:rsidR="007C40C7" w:rsidRDefault="007C40C7" w:rsidP="004B58E7"/>
    <w:p w14:paraId="11CF47E3" w14:textId="313AD763" w:rsidR="007C40C7" w:rsidRDefault="007C40C7" w:rsidP="004B58E7">
      <w:r>
        <w:t>Krabička je navržena tak, aby přesně odpovídala rozměrům desky plošných spojů a zároveň</w:t>
      </w:r>
      <w:r w:rsidR="007F4ED9">
        <w:t xml:space="preserve"> umožňovala přístup ke všem</w:t>
      </w:r>
      <w:r w:rsidR="00B77BFE">
        <w:t xml:space="preserve"> důležitým prvkům. Obsahuje otvory pro napájecí konektor, OLED displej, tlačítka</w:t>
      </w:r>
      <w:r w:rsidR="00396CE0">
        <w:t xml:space="preserve"> a LED diody. Zároveň jsou v konstrukci vytvořeny větrací otvory</w:t>
      </w:r>
      <w:r w:rsidR="00D40139">
        <w:t>, které zajišťují správné proudění vzduchu k senzoru BME280 aby nedocházelo k výraznému zkreslení měření.</w:t>
      </w:r>
    </w:p>
    <w:p w14:paraId="796B259E" w14:textId="77777777" w:rsidR="00F93AF2" w:rsidRDefault="00F93AF2" w:rsidP="004B58E7"/>
    <w:p w14:paraId="70AD4D1C" w14:textId="227D7315" w:rsidR="00F93AF2" w:rsidRDefault="00F93AF2" w:rsidP="004B58E7">
      <w:r>
        <w:t>Pro samotný tisk byl použit program PrusaSlicer</w:t>
      </w:r>
    </w:p>
    <w:p w14:paraId="3B38240F" w14:textId="4A8C18FE" w:rsidR="00310A20" w:rsidRDefault="00635037" w:rsidP="00AB2935">
      <w:pPr>
        <w:pStyle w:val="Nadpis3"/>
      </w:pPr>
      <w:r>
        <w:t>Doporučené nastavení tisku</w:t>
      </w:r>
    </w:p>
    <w:p w14:paraId="6B56096F" w14:textId="0DF41D4E" w:rsidR="00635037" w:rsidRDefault="00635037" w:rsidP="00573180">
      <w:pPr>
        <w:pStyle w:val="Nadpisneslovan"/>
      </w:pPr>
      <w:r>
        <w:t>Materiál:</w:t>
      </w:r>
    </w:p>
    <w:p w14:paraId="7CD88BF2" w14:textId="2D025E29" w:rsidR="00573180" w:rsidRDefault="00BB651B" w:rsidP="00573180">
      <w:r>
        <w:t xml:space="preserve">Pro tisk byl zvolen materiál PETG, který má vyšší teplotní odolnost než běžné PLA. </w:t>
      </w:r>
      <w:r w:rsidR="00951055">
        <w:t>Díky tomu je krabička vhodná i pro použití v prostředí, kde může do</w:t>
      </w:r>
      <w:r w:rsidR="004F51A4">
        <w:t xml:space="preserve"> docházet k vyšším teplotám (například p</w:t>
      </w:r>
      <w:r w:rsidR="00F10F54">
        <w:t>ři umístění na přímém slunci).</w:t>
      </w:r>
    </w:p>
    <w:p w14:paraId="4FB08982" w14:textId="3BCA8E97" w:rsidR="00D11DEE" w:rsidRDefault="00D11DEE" w:rsidP="00573180">
      <w:pPr>
        <w:pStyle w:val="Nadpisneslovan"/>
      </w:pPr>
      <w:r>
        <w:t>Výška vrstvý:</w:t>
      </w:r>
    </w:p>
    <w:p w14:paraId="76D7C213" w14:textId="12A57044" w:rsidR="00F10F54" w:rsidRDefault="00F10F54" w:rsidP="00F10F54">
      <w:r>
        <w:t>Doporučená výška vrstvy je 0,2</w:t>
      </w:r>
      <w:r w:rsidR="00E711D0">
        <w:t xml:space="preserve"> mm, což představuje dobrý kompromis mezi kvalitou tisku a časem potřebným k</w:t>
      </w:r>
      <w:r w:rsidR="00BA45F8">
        <w:t> </w:t>
      </w:r>
      <w:r w:rsidR="00E711D0">
        <w:t>výrobě</w:t>
      </w:r>
      <w:r w:rsidR="00BA45F8">
        <w:t>.</w:t>
      </w:r>
    </w:p>
    <w:p w14:paraId="7106C87A" w14:textId="7BD0D5BD" w:rsidR="00D11DEE" w:rsidRDefault="006D48AE" w:rsidP="00573180">
      <w:pPr>
        <w:pStyle w:val="Nadpisneslovan"/>
      </w:pPr>
      <w:r>
        <w:t>Výplň:</w:t>
      </w:r>
    </w:p>
    <w:p w14:paraId="7B644414" w14:textId="15E1E402" w:rsidR="00637141" w:rsidRDefault="00BA45F8" w:rsidP="00BA45F8">
      <w:r>
        <w:t>Byla použita výplň o hustotě 15</w:t>
      </w:r>
      <w:r w:rsidR="00637141">
        <w:t xml:space="preserve"> </w:t>
      </w:r>
      <w:r w:rsidR="00112B01">
        <w:t>%, která zajišťuje dostatečnou pevnost při zachování nízké spotřeby materiálu.</w:t>
      </w:r>
    </w:p>
    <w:p w14:paraId="6B193115" w14:textId="4439D662" w:rsidR="006D48AE" w:rsidRDefault="006D48AE" w:rsidP="00573180">
      <w:pPr>
        <w:pStyle w:val="Nadpisneslovan"/>
      </w:pPr>
      <w:r>
        <w:t>Podpěry</w:t>
      </w:r>
      <w:r w:rsidR="00573180">
        <w:t>:</w:t>
      </w:r>
    </w:p>
    <w:p w14:paraId="7012974E" w14:textId="5061925B" w:rsidR="00637141" w:rsidRDefault="00637141" w:rsidP="00637141">
      <w:r>
        <w:t>Podpěry jsou potřeba pouze v místech otvorů, konkrétně pro OLED displej a napájecí</w:t>
      </w:r>
      <w:r w:rsidR="00E73AEC">
        <w:t xml:space="preserve"> konektor. Zbytek modelu lze tisknout bez podpěr.</w:t>
      </w:r>
    </w:p>
    <w:p w14:paraId="28EF7AE2" w14:textId="63527FCA" w:rsidR="00D11DEE" w:rsidRDefault="00573180" w:rsidP="00573180">
      <w:pPr>
        <w:pStyle w:val="Nadpisneslovan"/>
      </w:pPr>
      <w:r>
        <w:t>Orientace při tisku:</w:t>
      </w:r>
    </w:p>
    <w:p w14:paraId="7493831F" w14:textId="11E3F7DF" w:rsidR="00E73AEC" w:rsidRPr="00635037" w:rsidRDefault="00B85C40" w:rsidP="00E73AEC">
      <w:r>
        <w:lastRenderedPageBreak/>
        <w:t>Jednotlivé části krabičky</w:t>
      </w:r>
      <w:r w:rsidR="0045681D">
        <w:t xml:space="preserve"> (Hlavní díl </w:t>
      </w:r>
      <w:r w:rsidR="00D80B13">
        <w:t>a boční kryt) se tisknou položené na tiskové podložce největší plochou dolů</w:t>
      </w:r>
      <w:r w:rsidR="004015EE">
        <w:t xml:space="preserve">. Tím se zajistí stabilita během tisku a lepší kvalita výsledného </w:t>
      </w:r>
      <w:r w:rsidR="004754E1">
        <w:t>povrchu.</w:t>
      </w:r>
    </w:p>
    <w:p w14:paraId="6E52D209" w14:textId="665651E7" w:rsidR="002D3BBA" w:rsidRDefault="0014755F" w:rsidP="002D3BBA">
      <w:pPr>
        <w:pStyle w:val="Nadpis2"/>
      </w:pPr>
      <w:bookmarkStart w:id="56" w:name="_Toc224808576"/>
      <w:r>
        <w:t>Nasazení serveru a databáze</w:t>
      </w:r>
      <w:bookmarkEnd w:id="56"/>
    </w:p>
    <w:p w14:paraId="0F170BFD" w14:textId="47A0E8E4" w:rsidR="000D6E81" w:rsidRDefault="000D6E81" w:rsidP="000D6E81">
      <w:r>
        <w:t xml:space="preserve">Pro správnou funkci </w:t>
      </w:r>
      <w:r w:rsidR="00F066F5">
        <w:t>systému je nutné připravit serverové prostředí, které zajišťuje</w:t>
      </w:r>
      <w:r w:rsidR="00544F50">
        <w:t xml:space="preserve"> příjem dat z mikrokontroleru ESP32, jejich ukládání do databáze a následnou pre</w:t>
      </w:r>
      <w:r w:rsidR="004A74FC">
        <w:t>zentaci ve webové aplikaci.</w:t>
      </w:r>
    </w:p>
    <w:p w14:paraId="3F1ACE1E" w14:textId="77777777" w:rsidR="004A74FC" w:rsidRDefault="004A74FC" w:rsidP="000D6E81"/>
    <w:p w14:paraId="09F2EDFE" w14:textId="5964E079" w:rsidR="004A74FC" w:rsidRDefault="004A74FC" w:rsidP="000D6E81">
      <w:r>
        <w:t>Serverová část systému byla testována na operačním systému Debian 13, kde běží webový server prostřednictvím balíčku XAMPP. Tento balíček obsahuje všechny potřebné komponenty, zejm</w:t>
      </w:r>
      <w:r w:rsidR="00295CF9">
        <w:t>éna Apache (webový server) a</w:t>
      </w:r>
      <w:r w:rsidR="00BB1D85">
        <w:t xml:space="preserve"> MySQL (databázový systém)</w:t>
      </w:r>
    </w:p>
    <w:p w14:paraId="5BE5C8E1" w14:textId="035E1190" w:rsidR="00BB1D85" w:rsidRDefault="00131C1E" w:rsidP="00131C1E">
      <w:pPr>
        <w:pStyle w:val="Nadpis3"/>
      </w:pPr>
      <w:bookmarkStart w:id="57" w:name="_Toc224808577"/>
      <w:r>
        <w:t>In</w:t>
      </w:r>
      <w:r w:rsidR="00B55A2F">
        <w:t>s</w:t>
      </w:r>
      <w:r>
        <w:t>talace serverového prostředí</w:t>
      </w:r>
      <w:bookmarkEnd w:id="57"/>
    </w:p>
    <w:p w14:paraId="77E6A7B4" w14:textId="3FC09A87" w:rsidR="00131C1E" w:rsidRDefault="00131C1E" w:rsidP="00131C1E">
      <w:r>
        <w:t xml:space="preserve">Na cílovém zařízení je nutné nainstalovat XAMPP a spustit služby Apache a MySQL. Po jejich </w:t>
      </w:r>
      <w:r w:rsidR="00B55A2F">
        <w:t>spuštění je server připraven přijímat požadavky a pracovat s databází</w:t>
      </w:r>
    </w:p>
    <w:p w14:paraId="11E582DC" w14:textId="3106C469" w:rsidR="00B55A2F" w:rsidRDefault="00222BFE" w:rsidP="00222BFE">
      <w:pPr>
        <w:pStyle w:val="Nadpis3"/>
      </w:pPr>
      <w:bookmarkStart w:id="58" w:name="_Toc224808578"/>
      <w:r>
        <w:t>Vytvoření databáze a tabulek</w:t>
      </w:r>
      <w:bookmarkEnd w:id="58"/>
    </w:p>
    <w:p w14:paraId="69F34E85" w14:textId="41DBB9A3" w:rsidR="00222BFE" w:rsidRDefault="00747F1D" w:rsidP="00222BFE">
      <w:r>
        <w:t xml:space="preserve">Pro správnou funkci aplikace je nutné vytvořit databázi, která bude sloužit k ukládání naměřených dat. To lze provést </w:t>
      </w:r>
      <w:r w:rsidR="00BE0C78">
        <w:t>pomocí nástroje phpMyAdmin, který je součástí XAMPP (obvykle dostupný na adrese</w:t>
      </w:r>
      <w:r w:rsidR="0046573D">
        <w:t xml:space="preserve"> </w:t>
      </w:r>
      <w:r w:rsidR="00B310F5" w:rsidRPr="00B310F5">
        <w:t>http://localhost/phpmyadmin</w:t>
      </w:r>
      <w:r w:rsidR="008B2C09">
        <w:t>).</w:t>
      </w:r>
    </w:p>
    <w:p w14:paraId="6163846A" w14:textId="77777777" w:rsidR="003F4148" w:rsidRDefault="003F4148" w:rsidP="00222BFE"/>
    <w:p w14:paraId="040A205C" w14:textId="1ED2A02E" w:rsidR="008B2C09" w:rsidRDefault="003F4148" w:rsidP="00222BFE">
      <w:r>
        <w:t>Po</w:t>
      </w:r>
      <w:r w:rsidR="00186B0E">
        <w:t xml:space="preserve"> vytvoření </w:t>
      </w:r>
      <w:r w:rsidR="005D0CF6">
        <w:t>databáze s názvem „zaverecka“ je potřeba spustit následující SQL skript, který vytvoří požadovanou strukturu</w:t>
      </w:r>
      <w:r w:rsidR="00B717FA">
        <w:t xml:space="preserve"> tabulek:</w:t>
      </w:r>
    </w:p>
    <w:p w14:paraId="713B6D53" w14:textId="77777777" w:rsidR="00B717FA" w:rsidRDefault="00B717FA" w:rsidP="00222BFE"/>
    <w:p w14:paraId="53E03C64" w14:textId="0B40B4B2" w:rsidR="00B717FA" w:rsidRDefault="00B717FA" w:rsidP="00B717FA">
      <w:pPr>
        <w:pStyle w:val="kod"/>
      </w:pPr>
      <w:r w:rsidRPr="00B717FA">
        <w:t>CREATE TABLE data_senzor_teploty (</w:t>
      </w:r>
      <w:r w:rsidRPr="00B717FA">
        <w:br/>
        <w:t>id INT AUTO_INCREMENT PRIMARY KEY,</w:t>
      </w:r>
      <w:r w:rsidRPr="00B717FA">
        <w:br/>
        <w:t>cas_ulozeni DATETIME NOT NULL,</w:t>
      </w:r>
      <w:r w:rsidRPr="00B717FA">
        <w:br/>
        <w:t>teplota FLOAT NOT NULL,</w:t>
      </w:r>
      <w:r w:rsidRPr="00B717FA">
        <w:br/>
        <w:t>vlhkost FLOAT NOT NULL,</w:t>
      </w:r>
      <w:r w:rsidRPr="00B717FA">
        <w:br/>
        <w:t>tlak FLOAT NOT NULL,</w:t>
      </w:r>
      <w:r w:rsidRPr="00B717FA">
        <w:br/>
        <w:t>nadmorska_vyska SMALLINT NOT NULL</w:t>
      </w:r>
      <w:r w:rsidRPr="00B717FA">
        <w:br/>
        <w:t>);</w:t>
      </w:r>
      <w:r w:rsidRPr="00B717FA">
        <w:br/>
      </w:r>
      <w:r w:rsidRPr="00B717FA">
        <w:br/>
        <w:t>CREATE TABLE data_senzor_pohybu (</w:t>
      </w:r>
      <w:r w:rsidRPr="00B717FA">
        <w:br/>
        <w:t>id INT AUTO_INCREMENT PRIMARY KEY,</w:t>
      </w:r>
      <w:r w:rsidRPr="00B717FA">
        <w:br/>
      </w:r>
      <w:r w:rsidRPr="00B717FA">
        <w:lastRenderedPageBreak/>
        <w:t>cas_ulozeni DATETIME NOT NULL,</w:t>
      </w:r>
      <w:r w:rsidRPr="00B717FA">
        <w:br/>
        <w:t>pohyb BOOLEAN NOT NULL,</w:t>
      </w:r>
      <w:r w:rsidRPr="00B717FA">
        <w:br/>
        <w:t>pocet_osob TINYINT NOT NULL</w:t>
      </w:r>
      <w:r w:rsidRPr="00B717FA">
        <w:br/>
        <w:t>);</w:t>
      </w:r>
    </w:p>
    <w:p w14:paraId="1E083922" w14:textId="446E5E3F" w:rsidR="00DD4A15" w:rsidRDefault="00DD4A15" w:rsidP="00DD4A15"/>
    <w:p w14:paraId="4B3D89B5" w14:textId="6CD0F293" w:rsidR="00DD4A15" w:rsidRDefault="00DD4A15" w:rsidP="00DD4A15">
      <w:r>
        <w:t>Tabulka</w:t>
      </w:r>
      <w:r w:rsidR="00442577">
        <w:t xml:space="preserve"> data_senzor_teploty slouží k ukládání environmentálních dat (teplota, vlhkost</w:t>
      </w:r>
      <w:r w:rsidR="004F64EF">
        <w:t>, tlak</w:t>
      </w:r>
      <w:r w:rsidR="0081790C">
        <w:t>, a nadmořská výška), zatímco tabulka data_senzor_pohybu uchovává informace o detekovaném pohybu a počtu osob.</w:t>
      </w:r>
    </w:p>
    <w:p w14:paraId="67A01B82" w14:textId="562AE778" w:rsidR="0081790C" w:rsidRDefault="0081790C" w:rsidP="0081790C">
      <w:pPr>
        <w:pStyle w:val="Nadpis3"/>
      </w:pPr>
      <w:bookmarkStart w:id="59" w:name="_Toc224808579"/>
      <w:r>
        <w:t>Nasazení webové aplikace</w:t>
      </w:r>
      <w:bookmarkEnd w:id="59"/>
    </w:p>
    <w:p w14:paraId="364032F6" w14:textId="33411A03" w:rsidR="0081790C" w:rsidRDefault="0081790C" w:rsidP="0081790C">
      <w:r>
        <w:t xml:space="preserve">Webová aplikace je vytvořena pomocí frameworku CodeIgniter 4. Pro její </w:t>
      </w:r>
      <w:r w:rsidR="000C1EB3">
        <w:t>spuštění je nutné zkopírovat projekt do kořenového adresáře webového serveru (v případě XAMPP se jedná o složku „htdoscs“)</w:t>
      </w:r>
      <w:r w:rsidR="0095326D">
        <w:t>.</w:t>
      </w:r>
    </w:p>
    <w:p w14:paraId="18AB8F87" w14:textId="77777777" w:rsidR="0095326D" w:rsidRDefault="0095326D" w:rsidP="0081790C"/>
    <w:p w14:paraId="07FB8CDE" w14:textId="77777777" w:rsidR="005F74F6" w:rsidRDefault="0095326D" w:rsidP="0081790C">
      <w:r>
        <w:t xml:space="preserve">V konfiguračním souboru </w:t>
      </w:r>
      <w:r w:rsidR="002647CF">
        <w:t xml:space="preserve">aplikace (app/Config/Database.php) je následně nutné nastavit přístupové </w:t>
      </w:r>
      <w:r w:rsidR="008E672E">
        <w:t>údaje k databázi, zejména uživatelské jméno a heslo (username, passwo</w:t>
      </w:r>
      <w:r w:rsidR="00900C5B">
        <w:t xml:space="preserve">rd). </w:t>
      </w:r>
      <w:r w:rsidR="005F74F6" w:rsidRPr="005F74F6">
        <w:t>Alternativně lze využít také konfigurační soubor .env, který umožňuje oddělit citlivé údaje od zdrojového kódu aplikace</w:t>
      </w:r>
      <w:r w:rsidR="005F74F6">
        <w:t xml:space="preserve">. </w:t>
      </w:r>
    </w:p>
    <w:p w14:paraId="39EADE65" w14:textId="77777777" w:rsidR="005F74F6" w:rsidRDefault="005F74F6" w:rsidP="0081790C"/>
    <w:p w14:paraId="15ADEF15" w14:textId="2C425675" w:rsidR="0095326D" w:rsidRDefault="006E4472" w:rsidP="0081790C">
      <w:r>
        <w:t>Po správném nastavení je aplikace připravena</w:t>
      </w:r>
      <w:r w:rsidR="006A44B8">
        <w:t xml:space="preserve"> </w:t>
      </w:r>
      <w:r w:rsidR="00900C5B">
        <w:t>přijímat</w:t>
      </w:r>
      <w:r w:rsidR="006A44B8">
        <w:t xml:space="preserve"> data ze zařízení a zobrazovat je uživateli prostřednictvím webového rozhraní.</w:t>
      </w:r>
    </w:p>
    <w:p w14:paraId="1828EC7D" w14:textId="77777777" w:rsidR="006A44B8" w:rsidRDefault="006A44B8" w:rsidP="0081790C"/>
    <w:p w14:paraId="6627EBA6" w14:textId="760C78BB" w:rsidR="006A44B8" w:rsidRPr="0081790C" w:rsidRDefault="006A44B8" w:rsidP="0081790C">
      <w:r>
        <w:t>Po dokončení těchto kroků je server plně funkční a systém je připraven k provozu.</w:t>
      </w:r>
    </w:p>
    <w:p w14:paraId="40785566" w14:textId="072C5756" w:rsidR="00856AFD" w:rsidRDefault="00856AFD" w:rsidP="00856AFD">
      <w:pPr>
        <w:pStyle w:val="Nadpis2"/>
      </w:pPr>
      <w:bookmarkStart w:id="60" w:name="_Toc224808580"/>
      <w:r>
        <w:t>Průvodce webovou aplikací</w:t>
      </w:r>
      <w:bookmarkEnd w:id="60"/>
    </w:p>
    <w:p w14:paraId="6990BF4F" w14:textId="388DB826" w:rsidR="00B84D0E" w:rsidRDefault="00B84D0E" w:rsidP="00B84D0E">
      <w:r>
        <w:t>Webová aplikace slouží jako hlavní rozhraní pro sledování naměřených. Je navržena tak, aby byla přehledná a snadno použitelná jak na počítači, tak i na mobilním zařízení.</w:t>
      </w:r>
    </w:p>
    <w:p w14:paraId="03117210" w14:textId="20BCD8AD" w:rsidR="0032084F" w:rsidRDefault="0032084F" w:rsidP="0032084F">
      <w:pPr>
        <w:pStyle w:val="Nadpis3"/>
      </w:pPr>
      <w:bookmarkStart w:id="61" w:name="_Toc224808581"/>
      <w:r>
        <w:t>Úvodní stránka</w:t>
      </w:r>
      <w:bookmarkEnd w:id="61"/>
    </w:p>
    <w:p w14:paraId="6D5E09FB" w14:textId="55E1DE14" w:rsidR="00A17BD3" w:rsidRDefault="00A17BD3" w:rsidP="00A17BD3">
      <w:r>
        <w:t xml:space="preserve">Po zadání IP adresy serveru se uživateli zobrazí hlavní </w:t>
      </w:r>
      <w:r w:rsidR="008F5F93">
        <w:t>stránka. Na této stránce jsou zobrazeny aktuální hodnoty ze senzorů, například teplota nebo informace o detekci pohybu.</w:t>
      </w:r>
    </w:p>
    <w:p w14:paraId="1F71E07A" w14:textId="77777777" w:rsidR="008F5F93" w:rsidRDefault="008F5F93" w:rsidP="00A17BD3"/>
    <w:p w14:paraId="58E9C7D5" w14:textId="65B008A1" w:rsidR="008F5F93" w:rsidRDefault="008F5F93" w:rsidP="00A17BD3">
      <w:r>
        <w:t>Da</w:t>
      </w:r>
      <w:r w:rsidR="00155ED7">
        <w:t>ta se automaticky aktualizují na pozadí bez nutnosti ručního</w:t>
      </w:r>
      <w:r w:rsidR="00A03874">
        <w:t xml:space="preserve"> obnovení stránky. Díky tomu má uživatel neustále k dispozici aktuální informace v reálném čase.</w:t>
      </w:r>
    </w:p>
    <w:p w14:paraId="323D642A" w14:textId="389B860C" w:rsidR="00945B5E" w:rsidRDefault="00945B5E" w:rsidP="00945B5E">
      <w:pPr>
        <w:pStyle w:val="Nadpis3"/>
      </w:pPr>
      <w:bookmarkStart w:id="62" w:name="_Toc224808582"/>
      <w:r>
        <w:lastRenderedPageBreak/>
        <w:t>Zobrazení grafů</w:t>
      </w:r>
      <w:bookmarkEnd w:id="62"/>
    </w:p>
    <w:p w14:paraId="5B3FECBF" w14:textId="4A0F5C51" w:rsidR="00945B5E" w:rsidRDefault="00980C15" w:rsidP="00945B5E">
      <w:r>
        <w:t>Pomocí horního menu se uživatel dostane na stránky s jednotlivými grafy. Ty zobra</w:t>
      </w:r>
      <w:r w:rsidR="00857433">
        <w:t>z</w:t>
      </w:r>
      <w:r w:rsidR="004C01F6">
        <w:t>ují historický vývoj naměřených hodnot.</w:t>
      </w:r>
    </w:p>
    <w:p w14:paraId="4CCD83AE" w14:textId="77777777" w:rsidR="004C01F6" w:rsidRDefault="004C01F6" w:rsidP="00945B5E"/>
    <w:p w14:paraId="1A556BA8" w14:textId="3080CC11" w:rsidR="004C01F6" w:rsidRDefault="004C01F6" w:rsidP="00B15705">
      <w:pPr>
        <w:pStyle w:val="Nadpisneslovan"/>
      </w:pPr>
      <w:r>
        <w:t>Uživatel má několik možnos</w:t>
      </w:r>
      <w:r w:rsidR="00B15705">
        <w:t>t</w:t>
      </w:r>
      <w:r>
        <w:t>í, jak si data filtrovat</w:t>
      </w:r>
      <w:r w:rsidR="00B15705">
        <w:t>:</w:t>
      </w:r>
    </w:p>
    <w:p w14:paraId="44494D3F" w14:textId="55EB3637" w:rsidR="00B15705" w:rsidRDefault="006C06AB" w:rsidP="00D679ED">
      <w:pPr>
        <w:pStyle w:val="Odstavecseseznamem"/>
        <w:numPr>
          <w:ilvl w:val="0"/>
          <w:numId w:val="41"/>
        </w:numPr>
      </w:pPr>
      <w:r>
        <w:t>Rychlá volba období:</w:t>
      </w:r>
    </w:p>
    <w:p w14:paraId="2D242F6A" w14:textId="42450683" w:rsidR="00D679ED" w:rsidRDefault="00D679ED" w:rsidP="00D679ED">
      <w:pPr>
        <w:pStyle w:val="Odstavecseseznamem"/>
        <w:numPr>
          <w:ilvl w:val="0"/>
          <w:numId w:val="36"/>
        </w:numPr>
      </w:pPr>
      <w:r>
        <w:t>Pomocí tlačítek lze jednoduše zobrazit data za poslední hodinu, den, týden, měsíc nebo rok</w:t>
      </w:r>
    </w:p>
    <w:p w14:paraId="3EC8FE46" w14:textId="3061B688" w:rsidR="00D679ED" w:rsidRDefault="00961F48" w:rsidP="00D679ED">
      <w:pPr>
        <w:pStyle w:val="Odstavecseseznamem"/>
        <w:numPr>
          <w:ilvl w:val="0"/>
          <w:numId w:val="41"/>
        </w:numPr>
      </w:pPr>
      <w:r>
        <w:t>Výběr vlastního období:</w:t>
      </w:r>
    </w:p>
    <w:p w14:paraId="4FC9CE81" w14:textId="1C1097A7" w:rsidR="00961F48" w:rsidRDefault="00961F48" w:rsidP="00961F48">
      <w:pPr>
        <w:pStyle w:val="Odstavecseseznamem"/>
        <w:numPr>
          <w:ilvl w:val="0"/>
          <w:numId w:val="36"/>
        </w:numPr>
      </w:pPr>
      <w:r>
        <w:t xml:space="preserve">Pomocí kalendáře je možné vybrat konkrétní časový rozsah, například od </w:t>
      </w:r>
      <w:r w:rsidR="000667DC">
        <w:t>8. 3. 2026 do 11.3. 2026. Tato funkce umožňuje detailně analyzovat konkrétní období podle potřeby uživatele.</w:t>
      </w:r>
    </w:p>
    <w:p w14:paraId="4147A5B2" w14:textId="77777777" w:rsidR="004B3C9A" w:rsidRDefault="004B3C9A" w:rsidP="0028284C"/>
    <w:p w14:paraId="05F25AF1" w14:textId="74910E2B" w:rsidR="000667DC" w:rsidRDefault="0028284C" w:rsidP="0028284C">
      <w:r>
        <w:t>Při najetí myší na graf</w:t>
      </w:r>
      <w:r w:rsidR="004B3C9A">
        <w:t xml:space="preserve"> se zobrazí přesná hodnota spolu s časem měření, což usnadňuje orientaci v datech.</w:t>
      </w:r>
    </w:p>
    <w:p w14:paraId="2C2E62B4" w14:textId="3036E8EA" w:rsidR="000A05D6" w:rsidRDefault="000A05D6" w:rsidP="000A05D6">
      <w:pPr>
        <w:pStyle w:val="Nadpis3"/>
      </w:pPr>
      <w:bookmarkStart w:id="63" w:name="_Toc224808583"/>
      <w:r>
        <w:t>Zobrazení pohybu v místnosti</w:t>
      </w:r>
      <w:bookmarkEnd w:id="63"/>
    </w:p>
    <w:p w14:paraId="7EF82725" w14:textId="65556785" w:rsidR="000A05D6" w:rsidRDefault="000A05D6" w:rsidP="000A05D6">
      <w:r>
        <w:t>Pro zobrazení aktivity v místnosti je použit speciální typ vizualizace ve formě časové osy.</w:t>
      </w:r>
    </w:p>
    <w:p w14:paraId="4EF73B53" w14:textId="77777777" w:rsidR="000A05D6" w:rsidRDefault="000A05D6" w:rsidP="000A05D6"/>
    <w:p w14:paraId="5DAF8C1E" w14:textId="3B134D3B" w:rsidR="000A05D6" w:rsidRDefault="000A05D6" w:rsidP="00810674">
      <w:pPr>
        <w:pStyle w:val="Nadpisneslovan"/>
      </w:pPr>
      <w:r>
        <w:t>Jednotlivé úseky znázorňují, zda byl v daném čase detekován pohyb</w:t>
      </w:r>
      <w:r w:rsidR="00810674">
        <w:t>:</w:t>
      </w:r>
    </w:p>
    <w:p w14:paraId="3B9BBB01" w14:textId="67256B35" w:rsidR="00810674" w:rsidRDefault="00810674" w:rsidP="00810674">
      <w:pPr>
        <w:pStyle w:val="Odstavecseseznamem"/>
        <w:numPr>
          <w:ilvl w:val="0"/>
          <w:numId w:val="41"/>
        </w:numPr>
      </w:pPr>
      <w:r>
        <w:t>Zelená barva znamená přítomnost osoby</w:t>
      </w:r>
      <w:r w:rsidR="00DF282A">
        <w:t>.</w:t>
      </w:r>
    </w:p>
    <w:p w14:paraId="0F750FFB" w14:textId="2613F832" w:rsidR="00810674" w:rsidRDefault="00810674" w:rsidP="00810674">
      <w:pPr>
        <w:pStyle w:val="Odstavecseseznamem"/>
        <w:numPr>
          <w:ilvl w:val="0"/>
          <w:numId w:val="41"/>
        </w:numPr>
      </w:pPr>
      <w:r>
        <w:t>Šedá barva znamená klid v</w:t>
      </w:r>
      <w:r w:rsidR="00DF282A">
        <w:t> </w:t>
      </w:r>
      <w:r>
        <w:t>místnosti</w:t>
      </w:r>
      <w:r w:rsidR="00DF282A">
        <w:t>.</w:t>
      </w:r>
    </w:p>
    <w:p w14:paraId="7A0EC1A7" w14:textId="77777777" w:rsidR="00DF282A" w:rsidRDefault="00DF282A" w:rsidP="00DF282A"/>
    <w:p w14:paraId="1671BD84" w14:textId="457172F9" w:rsidR="00DF282A" w:rsidRDefault="00DF282A" w:rsidP="00DF282A">
      <w:r>
        <w:t xml:space="preserve">Velikost jednotlivých úseků odpovídá délce trvání daného </w:t>
      </w:r>
      <w:r w:rsidR="00F1716C">
        <w:t>stavu, takže uživatel na první pohled vidí, jak dlouho byl prostor obsazený nebo prázdný</w:t>
      </w:r>
    </w:p>
    <w:p w14:paraId="419692A1" w14:textId="77777777" w:rsidR="00F1716C" w:rsidRDefault="00F1716C" w:rsidP="00DF282A"/>
    <w:p w14:paraId="1B7350AF" w14:textId="31F1BEDB" w:rsidR="00F1716C" w:rsidRDefault="00F1716C" w:rsidP="00DF282A">
      <w:r>
        <w:t>Po najetí myší na kon</w:t>
      </w:r>
      <w:r w:rsidR="00644063">
        <w:t>krétní úsek se zobrazí přesný časový interval (například „pohyb 11:40 – 13:46“</w:t>
      </w:r>
      <w:r w:rsidR="00F6693F">
        <w:t>), což umožňuje detailní přehled o aktivitě v místnosti.</w:t>
      </w:r>
    </w:p>
    <w:p w14:paraId="6E4055C1" w14:textId="77777777" w:rsidR="00645107" w:rsidRPr="000A05D6" w:rsidRDefault="00645107" w:rsidP="00DF282A"/>
    <w:p w14:paraId="43DC57BE" w14:textId="5146EC13" w:rsidR="00FA3ABF" w:rsidRDefault="00FA3ABF" w:rsidP="003606D9">
      <w:pPr>
        <w:pStyle w:val="NadpisHlavniNecisl"/>
      </w:pPr>
      <w:bookmarkStart w:id="64" w:name="_Toc224808584"/>
      <w:r>
        <w:lastRenderedPageBreak/>
        <w:t>Závěr</w:t>
      </w:r>
      <w:bookmarkEnd w:id="7"/>
      <w:bookmarkEnd w:id="64"/>
    </w:p>
    <w:p w14:paraId="2913A527" w14:textId="0043753A" w:rsidR="009B3309" w:rsidRDefault="009B3309" w:rsidP="009B3309">
      <w:r w:rsidRPr="009B3309">
        <w:t xml:space="preserve">Cílem této maturitní práce bylo navrhnout a realizovat inteligentní senzorovou desku založenou na </w:t>
      </w:r>
      <w:r w:rsidR="00B7090B" w:rsidRPr="009B3309">
        <w:t>mikrokontroleru</w:t>
      </w:r>
      <w:r w:rsidRPr="009B3309">
        <w:t xml:space="preserve"> ESP32, která umožňuje měření teploty, vlhkosti vzduchu, atmosférického tlaku a nadmořské výšky, a zároveň detekci přítomnosti osob v místnosti. Tento cíl byl úspěšně splněn. Bylo vytvořeno funkční zařízení, které naměřená data zobrazuje na displeji, ukládá na SD kartu a odesílá prostřednictvím Wi-Fi na webový server.</w:t>
      </w:r>
    </w:p>
    <w:p w14:paraId="3D7316CF" w14:textId="77777777" w:rsidR="009B3309" w:rsidRPr="009B3309" w:rsidRDefault="009B3309" w:rsidP="009B3309"/>
    <w:p w14:paraId="10D8C080" w14:textId="77777777" w:rsidR="009B3309" w:rsidRPr="009B3309" w:rsidRDefault="009B3309" w:rsidP="009B3309">
      <w:r w:rsidRPr="009B3309">
        <w:t>Součástí projektu bylo také vytvoření webové aplikace ve frameworku CodeIgniter 4, která umožňuje ukládání dat do databáze, jejich přehledné zobrazení a vizualizaci pomocí grafů. Uživatel tak může sledovat aktuální i historické hodnoty z libovolného zařízení připojeného k internetu. Webová část projektu je navržena v MVC architektuře a umožňuje další rozšiřování funkcionality.</w:t>
      </w:r>
    </w:p>
    <w:p w14:paraId="665DB59B" w14:textId="6B2B4823" w:rsidR="009B3309" w:rsidRDefault="009B3309" w:rsidP="009B3309">
      <w:r w:rsidRPr="009B3309">
        <w:t xml:space="preserve">Během realizace projektu jsem si prohloubil znalosti v oblasti návrhu elektronických obvodů, tvorby plošných spojů, programování </w:t>
      </w:r>
      <w:r w:rsidR="00B7090B" w:rsidRPr="009B3309">
        <w:t>mikrokontrolerů</w:t>
      </w:r>
      <w:r w:rsidRPr="009B3309">
        <w:t>, síťové komunikace a vývoje webových aplikací. Projekt mi umožnil propojit teoretické znalosti s praktickou realizací a získat cenné zkušenosti s řešením technických problémů, které se během vývoje objevily</w:t>
      </w:r>
      <w:r>
        <w:t>.</w:t>
      </w:r>
    </w:p>
    <w:p w14:paraId="0B916AD3" w14:textId="77777777" w:rsidR="009B3309" w:rsidRPr="009B3309" w:rsidRDefault="009B3309" w:rsidP="009B3309"/>
    <w:p w14:paraId="340CE39C" w14:textId="77777777" w:rsidR="009B3309" w:rsidRPr="009B3309" w:rsidRDefault="009B3309" w:rsidP="009B3309">
      <w:r w:rsidRPr="009B3309">
        <w:t>Výsledkem práce je plně funkční prototyp zařízení, který může sloužit jako základ pro další rozvoj systému chytré domácnosti nebo jako samostatná monitorovací jednotka pro sledování environmentálních podmínek.</w:t>
      </w:r>
    </w:p>
    <w:p w14:paraId="76DA7D00" w14:textId="77777777" w:rsidR="00FA3ABF" w:rsidRDefault="00FA3ABF" w:rsidP="003606D9">
      <w:pPr>
        <w:pStyle w:val="NadpisHlavniNecisl"/>
      </w:pPr>
      <w:bookmarkStart w:id="65" w:name="_Toc37577735"/>
      <w:bookmarkStart w:id="66" w:name="_Toc224808585"/>
      <w:r>
        <w:lastRenderedPageBreak/>
        <w:t>seznam použité literatury</w:t>
      </w:r>
      <w:bookmarkEnd w:id="65"/>
      <w:bookmarkEnd w:id="66"/>
    </w:p>
    <w:p w14:paraId="36FA5B6B" w14:textId="77777777" w:rsidR="0066219A" w:rsidRDefault="00D5716B">
      <w:pPr>
        <w:pStyle w:val="Literatura"/>
      </w:pPr>
      <w:r>
        <w:t xml:space="preserve">Cihelková, E. a kol.:Světová ekonomika. Praha, ETC Publishing, 1997. </w:t>
      </w:r>
    </w:p>
    <w:p w14:paraId="3D91D96F" w14:textId="77777777" w:rsidR="00FA3ABF" w:rsidRDefault="00D5716B" w:rsidP="0066219A">
      <w:pPr>
        <w:pStyle w:val="Literatura"/>
        <w:numPr>
          <w:ilvl w:val="0"/>
          <w:numId w:val="0"/>
        </w:numPr>
        <w:ind w:firstLine="567"/>
      </w:pPr>
      <w:r>
        <w:t>ISBN 80-86006-48-4.</w:t>
      </w:r>
    </w:p>
    <w:p w14:paraId="1F4F4EB1" w14:textId="77777777" w:rsidR="00D5716B" w:rsidRDefault="00D5716B" w:rsidP="00D5716B">
      <w:pPr>
        <w:pStyle w:val="Literatura"/>
      </w:pPr>
      <w:r>
        <w:t>Samuelson, P. A., Nordhaus, W. D.:Ekonomie, Praha, Svoboda 1991</w:t>
      </w:r>
    </w:p>
    <w:p w14:paraId="408AAE33" w14:textId="77777777" w:rsidR="0066219A" w:rsidRDefault="00D5716B">
      <w:pPr>
        <w:pStyle w:val="Literatura"/>
      </w:pPr>
      <w:r>
        <w:t>Dědič, J. a kol.:Učebnice práva. Praha, PROSPEKTRUM 1995.</w:t>
      </w:r>
    </w:p>
    <w:p w14:paraId="2349A276" w14:textId="77777777" w:rsidR="00FA3ABF" w:rsidRDefault="00D5716B" w:rsidP="0066219A">
      <w:pPr>
        <w:pStyle w:val="Literatura"/>
        <w:numPr>
          <w:ilvl w:val="0"/>
          <w:numId w:val="0"/>
        </w:numPr>
        <w:ind w:firstLine="567"/>
      </w:pPr>
      <w:r>
        <w:t xml:space="preserve"> ISBN 80-7175</w:t>
      </w:r>
      <w:r w:rsidR="0066219A">
        <w:t>-006-9</w:t>
      </w:r>
    </w:p>
    <w:p w14:paraId="5AEA4ABA" w14:textId="77777777" w:rsidR="00FA3ABF" w:rsidRDefault="00FA3ABF">
      <w:pPr>
        <w:jc w:val="both"/>
      </w:pPr>
    </w:p>
    <w:p w14:paraId="6941B4CF" w14:textId="77777777" w:rsidR="00FA3ABF" w:rsidRPr="00781332" w:rsidRDefault="00FA3ABF">
      <w:pPr>
        <w:jc w:val="both"/>
      </w:pPr>
      <w:r>
        <w:t>Citace literatury se řídí platnou normou ČSN 01 0197 (bibliografické citace). Podrobné informace o citování literatury v odborné práci (i e</w:t>
      </w:r>
      <w:r w:rsidR="00F43695">
        <w:t>lektronických zdrojů) najdete</w:t>
      </w:r>
      <w:r>
        <w:t xml:space="preserve"> </w:t>
      </w:r>
      <w:r w:rsidR="00F43695">
        <w:t xml:space="preserve">v dokumentu </w:t>
      </w:r>
      <w:r w:rsidR="00A54478">
        <w:t>citace</w:t>
      </w:r>
      <w:r w:rsidR="00553505" w:rsidRPr="00F43695">
        <w:t>.</w:t>
      </w:r>
      <w:r w:rsidR="00553505" w:rsidRPr="00A54478">
        <w:t>pdf</w:t>
      </w:r>
    </w:p>
    <w:p w14:paraId="18C250FA" w14:textId="77777777" w:rsidR="00FA3ABF" w:rsidRDefault="00FA3ABF">
      <w:pPr>
        <w:jc w:val="both"/>
      </w:pPr>
      <w:r>
        <w:t>Odkazy na literaturu v textu jsou vložené do kulatých závorek a arabská číslice musí korespondovat s pramenem uvedeným v seznamu literatury.</w:t>
      </w:r>
    </w:p>
    <w:p w14:paraId="71A9503F" w14:textId="77777777" w:rsidR="00FA3ABF" w:rsidRDefault="00FA3ABF">
      <w:pPr>
        <w:jc w:val="both"/>
      </w:pPr>
      <w:r>
        <w:t>Např.: (3), (18, 25, 33), (32-36, 42) ...</w:t>
      </w:r>
    </w:p>
    <w:p w14:paraId="07788164" w14:textId="77777777" w:rsidR="00FA3ABF" w:rsidRDefault="00FA3ABF"/>
    <w:p w14:paraId="3508A096" w14:textId="77777777" w:rsidR="00FA3ABF" w:rsidRDefault="00FA3ABF" w:rsidP="003606D9">
      <w:pPr>
        <w:pStyle w:val="NadpisHlavniNecisl"/>
      </w:pPr>
      <w:bookmarkStart w:id="67" w:name="_Toc37577736"/>
      <w:bookmarkStart w:id="68" w:name="_Toc224808586"/>
      <w:r>
        <w:lastRenderedPageBreak/>
        <w:t>Seznam použitých symbolů a zkratek</w:t>
      </w:r>
      <w:bookmarkEnd w:id="67"/>
      <w:bookmarkEnd w:id="68"/>
    </w:p>
    <w:p w14:paraId="27056A5E" w14:textId="77777777" w:rsidR="00FA3ABF" w:rsidRDefault="00FA3ABF"/>
    <w:p w14:paraId="15CE63C1" w14:textId="77777777" w:rsidR="00FA3ABF" w:rsidRDefault="00FA3ABF" w:rsidP="003606D9">
      <w:pPr>
        <w:pStyle w:val="NadpisHlavniNecisl"/>
      </w:pPr>
      <w:bookmarkStart w:id="69" w:name="_Toc37577737"/>
      <w:bookmarkStart w:id="70" w:name="_Toc224808587"/>
      <w:r>
        <w:lastRenderedPageBreak/>
        <w:t>Seznam obrázků</w:t>
      </w:r>
      <w:bookmarkEnd w:id="69"/>
      <w:bookmarkEnd w:id="70"/>
    </w:p>
    <w:p w14:paraId="29D5A128" w14:textId="13C251B2" w:rsidR="00FA3ABF" w:rsidRDefault="00FA3ABF">
      <w:pPr>
        <w:pStyle w:val="Seznamobrzk"/>
      </w:pPr>
      <w:r>
        <w:rPr>
          <w:sz w:val="32"/>
        </w:rPr>
        <w:fldChar w:fldCharType="begin"/>
      </w:r>
      <w:r>
        <w:rPr>
          <w:sz w:val="32"/>
        </w:rPr>
        <w:instrText xml:space="preserve"> TOC \c "Obr." </w:instrText>
      </w:r>
      <w:r>
        <w:rPr>
          <w:sz w:val="32"/>
        </w:rPr>
        <w:fldChar w:fldCharType="separate"/>
      </w:r>
      <w:r>
        <w:t>Obr. 1 Popis obrázku centrovat, číslovat průběžně</w:t>
      </w:r>
      <w:r>
        <w:tab/>
      </w:r>
      <w:r>
        <w:fldChar w:fldCharType="begin"/>
      </w:r>
      <w:r>
        <w:instrText xml:space="preserve"> PAGEREF _Toc448208690 \h </w:instrText>
      </w:r>
      <w:r>
        <w:fldChar w:fldCharType="separate"/>
      </w:r>
      <w:r w:rsidR="00F34AAE">
        <w:t>8</w:t>
      </w:r>
      <w:r>
        <w:fldChar w:fldCharType="end"/>
      </w:r>
    </w:p>
    <w:p w14:paraId="03943E4C" w14:textId="77777777" w:rsidR="00FA3ABF" w:rsidRDefault="00FA3ABF">
      <w:r>
        <w:fldChar w:fldCharType="end"/>
      </w:r>
    </w:p>
    <w:p w14:paraId="69269704" w14:textId="77777777" w:rsidR="00FA3ABF" w:rsidRDefault="00FA3ABF" w:rsidP="003606D9">
      <w:pPr>
        <w:pStyle w:val="NadpisHlavniNecisl"/>
      </w:pPr>
      <w:bookmarkStart w:id="71" w:name="_Toc37577738"/>
      <w:bookmarkStart w:id="72" w:name="_Toc224808588"/>
      <w:r>
        <w:lastRenderedPageBreak/>
        <w:t>Seznam tabulek</w:t>
      </w:r>
      <w:bookmarkEnd w:id="71"/>
      <w:bookmarkEnd w:id="72"/>
    </w:p>
    <w:p w14:paraId="087C5125" w14:textId="3912CED8" w:rsidR="00FA3ABF" w:rsidRDefault="00FA3ABF">
      <w:pPr>
        <w:pStyle w:val="Seznamobrzk"/>
        <w:tabs>
          <w:tab w:val="right" w:leader="dot" w:pos="9062"/>
        </w:tabs>
      </w:pPr>
      <w:r>
        <w:rPr>
          <w:b/>
          <w:sz w:val="32"/>
        </w:rPr>
        <w:fldChar w:fldCharType="begin"/>
      </w:r>
      <w:r>
        <w:rPr>
          <w:b/>
          <w:sz w:val="32"/>
        </w:rPr>
        <w:instrText xml:space="preserve"> TOC \c "Tab." </w:instrText>
      </w:r>
      <w:r>
        <w:rPr>
          <w:b/>
          <w:sz w:val="32"/>
        </w:rPr>
        <w:fldChar w:fldCharType="separate"/>
      </w:r>
      <w:r>
        <w:t>Tab. 1 Popis tabulky zarovnat s levým okrajem tabulky</w:t>
      </w:r>
      <w:r>
        <w:tab/>
      </w:r>
      <w:r>
        <w:fldChar w:fldCharType="begin"/>
      </w:r>
      <w:r>
        <w:instrText xml:space="preserve"> PAGEREF _Toc448208715 \h </w:instrText>
      </w:r>
      <w:r>
        <w:fldChar w:fldCharType="separate"/>
      </w:r>
      <w:r w:rsidR="00F34AAE">
        <w:t>8</w:t>
      </w:r>
      <w:r>
        <w:fldChar w:fldCharType="end"/>
      </w:r>
    </w:p>
    <w:p w14:paraId="2441A001" w14:textId="77777777" w:rsidR="00FA3ABF" w:rsidRDefault="00FA3ABF">
      <w:r>
        <w:fldChar w:fldCharType="end"/>
      </w:r>
    </w:p>
    <w:p w14:paraId="04A41C9C" w14:textId="77777777" w:rsidR="00FA3ABF" w:rsidRDefault="00FA3ABF">
      <w:bookmarkStart w:id="73" w:name="_Toc420374803"/>
    </w:p>
    <w:p w14:paraId="26EA42C6" w14:textId="77777777" w:rsidR="00FA3ABF" w:rsidRDefault="00FA3ABF"/>
    <w:p w14:paraId="04105EF4" w14:textId="77777777" w:rsidR="00FA3ABF" w:rsidRDefault="00FA3ABF" w:rsidP="003606D9">
      <w:pPr>
        <w:pStyle w:val="NadpisHlavniNecisl"/>
      </w:pPr>
      <w:bookmarkStart w:id="74" w:name="_Toc37577739"/>
      <w:bookmarkStart w:id="75" w:name="_Toc224808589"/>
      <w:bookmarkEnd w:id="73"/>
      <w:r>
        <w:lastRenderedPageBreak/>
        <w:t>seznam Příloh</w:t>
      </w:r>
      <w:bookmarkEnd w:id="74"/>
      <w:bookmarkEnd w:id="75"/>
    </w:p>
    <w:p w14:paraId="031772E3" w14:textId="77777777" w:rsidR="00FA3ABF" w:rsidRDefault="00FA3ABF">
      <w:r>
        <w:t>Pokud je jich více, na toto místo umístit jejich seznam</w:t>
      </w:r>
    </w:p>
    <w:p w14:paraId="359F2371" w14:textId="77777777" w:rsidR="00FA3ABF" w:rsidRDefault="00FA3ABF"/>
    <w:p w14:paraId="351F69A4" w14:textId="77777777" w:rsidR="00FA3ABF" w:rsidRDefault="00FA3ABF"/>
    <w:sectPr w:rsidR="00FA3ABF" w:rsidSect="002C2907">
      <w:headerReference w:type="default" r:id="rId14"/>
      <w:pgSz w:w="11907" w:h="16840" w:code="9"/>
      <w:pgMar w:top="1701" w:right="1134" w:bottom="1134" w:left="1134" w:header="851"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BAFF7" w14:textId="77777777" w:rsidR="001F7680" w:rsidRDefault="001F7680">
      <w:r>
        <w:separator/>
      </w:r>
    </w:p>
  </w:endnote>
  <w:endnote w:type="continuationSeparator" w:id="0">
    <w:p w14:paraId="676416F5" w14:textId="77777777" w:rsidR="001F7680" w:rsidRDefault="001F7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CC61" w14:textId="77777777" w:rsidR="00FA3ABF" w:rsidRDefault="00FA3ABF">
    <w:pPr>
      <w:pStyle w:val="Zpat"/>
      <w:framePr w:wrap="around" w:vAnchor="text" w:hAnchor="margin" w:xAlign="right" w:y="1"/>
      <w:rPr>
        <w:rStyle w:val="slostrnky"/>
      </w:rPr>
    </w:pPr>
    <w:r>
      <w:rPr>
        <w:rStyle w:val="slostrnky"/>
      </w:rPr>
      <w:fldChar w:fldCharType="begin"/>
    </w:r>
    <w:r>
      <w:rPr>
        <w:rStyle w:val="slostrnky"/>
      </w:rPr>
      <w:instrText xml:space="preserve">PAGE  </w:instrText>
    </w:r>
    <w:r>
      <w:rPr>
        <w:rStyle w:val="slostrnky"/>
      </w:rPr>
      <w:fldChar w:fldCharType="end"/>
    </w:r>
  </w:p>
  <w:p w14:paraId="0E5C5964" w14:textId="77777777" w:rsidR="00FA3ABF" w:rsidRDefault="00FA3ABF">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80892" w14:textId="77777777" w:rsidR="00FA3ABF" w:rsidRDefault="00FA3ABF">
    <w:pPr>
      <w:pStyle w:val="Zpat"/>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2C431" w14:textId="77777777" w:rsidR="001F7680" w:rsidRDefault="001F7680">
      <w:r>
        <w:separator/>
      </w:r>
    </w:p>
  </w:footnote>
  <w:footnote w:type="continuationSeparator" w:id="0">
    <w:p w14:paraId="6F06A467" w14:textId="77777777" w:rsidR="001F7680" w:rsidRDefault="001F7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34750" w14:textId="77777777" w:rsidR="00FA3ABF" w:rsidRDefault="00FA3ABF">
    <w:pPr>
      <w:pStyle w:val="Zhlav"/>
      <w:framePr w:wrap="around" w:vAnchor="text" w:hAnchor="margin" w:xAlign="center" w:y="1"/>
      <w:rPr>
        <w:rStyle w:val="slostrnky"/>
      </w:rPr>
    </w:pPr>
    <w:r>
      <w:rPr>
        <w:rStyle w:val="slostrnky"/>
      </w:rPr>
      <w:fldChar w:fldCharType="begin"/>
    </w:r>
    <w:r>
      <w:rPr>
        <w:rStyle w:val="slostrnky"/>
      </w:rPr>
      <w:instrText xml:space="preserve">PAGE  </w:instrText>
    </w:r>
    <w:r>
      <w:rPr>
        <w:rStyle w:val="slostrnky"/>
      </w:rPr>
      <w:fldChar w:fldCharType="end"/>
    </w:r>
  </w:p>
  <w:p w14:paraId="7533B24F" w14:textId="77777777" w:rsidR="00FA3ABF" w:rsidRDefault="00FA3ABF">
    <w:pPr>
      <w:pStyle w:val="Zhlav"/>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EF7F" w14:textId="77777777" w:rsidR="00FA3ABF" w:rsidRDefault="00FA3ABF" w:rsidP="004200FD">
    <w:pPr>
      <w:pStyle w:val="Zhlav"/>
      <w:tabs>
        <w:tab w:val="clear" w:pos="4536"/>
        <w:tab w:val="clear" w:pos="9072"/>
        <w:tab w:val="right" w:pos="8789"/>
      </w:tabs>
      <w:ind w:right="-57"/>
      <w:jc w:val="both"/>
      <w:rPr>
        <w:i/>
      </w:rPr>
    </w:pPr>
    <w:r>
      <w:tab/>
    </w:r>
    <w:r>
      <w:fldChar w:fldCharType="begin"/>
    </w:r>
    <w:r>
      <w:instrText xml:space="preserve"> PAGE </w:instrText>
    </w:r>
    <w:r>
      <w:fldChar w:fldCharType="separate"/>
    </w:r>
    <w:r w:rsidR="00665C92">
      <w:rPr>
        <w:noProof/>
      </w:rPr>
      <w:t>15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7428B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4F78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116B9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32868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1C252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403B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72806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FDE73B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E294F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C3E5E3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4B12EBE"/>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6301EB7"/>
    <w:multiLevelType w:val="hybridMultilevel"/>
    <w:tmpl w:val="28BC35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07103397"/>
    <w:multiLevelType w:val="singleLevel"/>
    <w:tmpl w:val="A54AB2B8"/>
    <w:lvl w:ilvl="0">
      <w:start w:val="1"/>
      <w:numFmt w:val="decimal"/>
      <w:lvlText w:val="P %1 : "/>
      <w:lvlJc w:val="left"/>
      <w:pPr>
        <w:tabs>
          <w:tab w:val="num" w:pos="720"/>
        </w:tabs>
        <w:ind w:left="720" w:hanging="720"/>
      </w:pPr>
      <w:rPr>
        <w:rFonts w:ascii="Times New Roman" w:hAnsi="Times New Roman" w:hint="default"/>
        <w:b w:val="0"/>
        <w:i w:val="0"/>
        <w:sz w:val="24"/>
      </w:rPr>
    </w:lvl>
  </w:abstractNum>
  <w:abstractNum w:abstractNumId="14" w15:restartNumberingAfterBreak="0">
    <w:nsid w:val="085720F4"/>
    <w:multiLevelType w:val="hybridMultilevel"/>
    <w:tmpl w:val="CBD0A02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0BF61629"/>
    <w:multiLevelType w:val="hybridMultilevel"/>
    <w:tmpl w:val="A18AC5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CF410CA"/>
    <w:multiLevelType w:val="hybridMultilevel"/>
    <w:tmpl w:val="9B36F9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E93460E"/>
    <w:multiLevelType w:val="hybridMultilevel"/>
    <w:tmpl w:val="9FF6371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0FC24351"/>
    <w:multiLevelType w:val="hybridMultilevel"/>
    <w:tmpl w:val="CFFC6BC6"/>
    <w:lvl w:ilvl="0" w:tplc="EC56463A">
      <w:start w:val="1"/>
      <w:numFmt w:val="decimal"/>
      <w:pStyle w:val="Literatura"/>
      <w:lvlText w:val="(%1)"/>
      <w:lvlJc w:val="left"/>
      <w:pPr>
        <w:tabs>
          <w:tab w:val="num" w:pos="720"/>
        </w:tabs>
        <w:ind w:left="720" w:hanging="720"/>
      </w:pPr>
      <w:rPr>
        <w:rFonts w:hint="default"/>
      </w:rPr>
    </w:lvl>
    <w:lvl w:ilvl="1" w:tplc="04050019" w:tentative="1">
      <w:start w:val="1"/>
      <w:numFmt w:val="lowerLetter"/>
      <w:lvlText w:val="%2."/>
      <w:lvlJc w:val="left"/>
      <w:pPr>
        <w:tabs>
          <w:tab w:val="num" w:pos="1440"/>
        </w:tabs>
        <w:ind w:left="1440" w:hanging="360"/>
      </w:pPr>
    </w:lvl>
    <w:lvl w:ilvl="2" w:tplc="0405001B" w:tentative="1">
      <w:start w:val="1"/>
      <w:numFmt w:val="lowerRoman"/>
      <w:lvlText w:val="%3."/>
      <w:lvlJc w:val="right"/>
      <w:pPr>
        <w:tabs>
          <w:tab w:val="num" w:pos="2160"/>
        </w:tabs>
        <w:ind w:left="2160" w:hanging="180"/>
      </w:pPr>
    </w:lvl>
    <w:lvl w:ilvl="3" w:tplc="0405000F" w:tentative="1">
      <w:start w:val="1"/>
      <w:numFmt w:val="decimal"/>
      <w:lvlText w:val="%4."/>
      <w:lvlJc w:val="left"/>
      <w:pPr>
        <w:tabs>
          <w:tab w:val="num" w:pos="2880"/>
        </w:tabs>
        <w:ind w:left="2880" w:hanging="360"/>
      </w:pPr>
    </w:lvl>
    <w:lvl w:ilvl="4" w:tplc="04050019" w:tentative="1">
      <w:start w:val="1"/>
      <w:numFmt w:val="lowerLetter"/>
      <w:lvlText w:val="%5."/>
      <w:lvlJc w:val="left"/>
      <w:pPr>
        <w:tabs>
          <w:tab w:val="num" w:pos="3600"/>
        </w:tabs>
        <w:ind w:left="3600" w:hanging="360"/>
      </w:pPr>
    </w:lvl>
    <w:lvl w:ilvl="5" w:tplc="0405001B" w:tentative="1">
      <w:start w:val="1"/>
      <w:numFmt w:val="lowerRoman"/>
      <w:lvlText w:val="%6."/>
      <w:lvlJc w:val="right"/>
      <w:pPr>
        <w:tabs>
          <w:tab w:val="num" w:pos="4320"/>
        </w:tabs>
        <w:ind w:left="4320" w:hanging="180"/>
      </w:pPr>
    </w:lvl>
    <w:lvl w:ilvl="6" w:tplc="0405000F" w:tentative="1">
      <w:start w:val="1"/>
      <w:numFmt w:val="decimal"/>
      <w:lvlText w:val="%7."/>
      <w:lvlJc w:val="left"/>
      <w:pPr>
        <w:tabs>
          <w:tab w:val="num" w:pos="5040"/>
        </w:tabs>
        <w:ind w:left="5040" w:hanging="360"/>
      </w:pPr>
    </w:lvl>
    <w:lvl w:ilvl="7" w:tplc="04050019" w:tentative="1">
      <w:start w:val="1"/>
      <w:numFmt w:val="lowerLetter"/>
      <w:lvlText w:val="%8."/>
      <w:lvlJc w:val="left"/>
      <w:pPr>
        <w:tabs>
          <w:tab w:val="num" w:pos="5760"/>
        </w:tabs>
        <w:ind w:left="5760" w:hanging="360"/>
      </w:pPr>
    </w:lvl>
    <w:lvl w:ilvl="8" w:tplc="0405001B" w:tentative="1">
      <w:start w:val="1"/>
      <w:numFmt w:val="lowerRoman"/>
      <w:lvlText w:val="%9."/>
      <w:lvlJc w:val="right"/>
      <w:pPr>
        <w:tabs>
          <w:tab w:val="num" w:pos="6480"/>
        </w:tabs>
        <w:ind w:left="6480" w:hanging="180"/>
      </w:pPr>
    </w:lvl>
  </w:abstractNum>
  <w:abstractNum w:abstractNumId="19" w15:restartNumberingAfterBreak="0">
    <w:nsid w:val="1065206A"/>
    <w:multiLevelType w:val="hybridMultilevel"/>
    <w:tmpl w:val="839445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15DC5FA7"/>
    <w:multiLevelType w:val="hybridMultilevel"/>
    <w:tmpl w:val="79041F4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193B257B"/>
    <w:multiLevelType w:val="hybridMultilevel"/>
    <w:tmpl w:val="2FD2F1E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1D643643"/>
    <w:multiLevelType w:val="hybridMultilevel"/>
    <w:tmpl w:val="201EA62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1EB70C2D"/>
    <w:multiLevelType w:val="hybridMultilevel"/>
    <w:tmpl w:val="F9C237B4"/>
    <w:lvl w:ilvl="0" w:tplc="04050003">
      <w:start w:val="1"/>
      <w:numFmt w:val="bullet"/>
      <w:lvlText w:val="o"/>
      <w:lvlJc w:val="left"/>
      <w:pPr>
        <w:ind w:left="1440" w:hanging="360"/>
      </w:pPr>
      <w:rPr>
        <w:rFonts w:ascii="Courier New" w:hAnsi="Courier New" w:cs="Courier New"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24" w15:restartNumberingAfterBreak="0">
    <w:nsid w:val="20010FE3"/>
    <w:multiLevelType w:val="hybridMultilevel"/>
    <w:tmpl w:val="360E2B9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2111463F"/>
    <w:multiLevelType w:val="hybridMultilevel"/>
    <w:tmpl w:val="2BE2E5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21393205"/>
    <w:multiLevelType w:val="hybridMultilevel"/>
    <w:tmpl w:val="3C3C4D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7" w15:restartNumberingAfterBreak="0">
    <w:nsid w:val="215F7191"/>
    <w:multiLevelType w:val="hybridMultilevel"/>
    <w:tmpl w:val="127464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25AE41C9"/>
    <w:multiLevelType w:val="hybridMultilevel"/>
    <w:tmpl w:val="1660D41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330345C3"/>
    <w:multiLevelType w:val="hybridMultilevel"/>
    <w:tmpl w:val="0E02A19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381D7351"/>
    <w:multiLevelType w:val="singleLevel"/>
    <w:tmpl w:val="8F924AEA"/>
    <w:lvl w:ilvl="0">
      <w:start w:val="1"/>
      <w:numFmt w:val="decimal"/>
      <w:lvlText w:val="[%1]"/>
      <w:lvlJc w:val="left"/>
      <w:pPr>
        <w:tabs>
          <w:tab w:val="num" w:pos="360"/>
        </w:tabs>
        <w:ind w:left="283" w:hanging="283"/>
      </w:pPr>
      <w:rPr>
        <w:sz w:val="22"/>
      </w:rPr>
    </w:lvl>
  </w:abstractNum>
  <w:abstractNum w:abstractNumId="31" w15:restartNumberingAfterBreak="0">
    <w:nsid w:val="3B0F6485"/>
    <w:multiLevelType w:val="hybridMultilevel"/>
    <w:tmpl w:val="C8560A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2" w15:restartNumberingAfterBreak="0">
    <w:nsid w:val="4E5D7BD8"/>
    <w:multiLevelType w:val="multilevel"/>
    <w:tmpl w:val="5A28123A"/>
    <w:lvl w:ilvl="0">
      <w:start w:val="1"/>
      <w:numFmt w:val="decimal"/>
      <w:pStyle w:val="Nadpis1"/>
      <w:lvlText w:val="%1"/>
      <w:lvlJc w:val="left"/>
      <w:pPr>
        <w:tabs>
          <w:tab w:val="num" w:pos="432"/>
        </w:tabs>
        <w:ind w:left="432" w:hanging="432"/>
      </w:pPr>
    </w:lvl>
    <w:lvl w:ilvl="1">
      <w:start w:val="1"/>
      <w:numFmt w:val="decimal"/>
      <w:pStyle w:val="Nadpis2"/>
      <w:lvlText w:val="%1.%2"/>
      <w:lvlJc w:val="left"/>
      <w:pPr>
        <w:tabs>
          <w:tab w:val="num" w:pos="576"/>
        </w:tabs>
        <w:ind w:left="576" w:hanging="576"/>
      </w:pPr>
    </w:lvl>
    <w:lvl w:ilvl="2">
      <w:start w:val="1"/>
      <w:numFmt w:val="decimal"/>
      <w:pStyle w:val="Nadpis3"/>
      <w:lvlText w:val="%1.%2.%3"/>
      <w:lvlJc w:val="left"/>
      <w:pPr>
        <w:tabs>
          <w:tab w:val="num" w:pos="720"/>
        </w:tabs>
        <w:ind w:left="720" w:hanging="720"/>
      </w:pPr>
    </w:lvl>
    <w:lvl w:ilvl="3">
      <w:start w:val="1"/>
      <w:numFmt w:val="decimal"/>
      <w:pStyle w:val="Nadpis4"/>
      <w:lvlText w:val="%1.%2.%3.%4"/>
      <w:lvlJc w:val="left"/>
      <w:pPr>
        <w:tabs>
          <w:tab w:val="num" w:pos="864"/>
        </w:tabs>
        <w:ind w:left="864" w:hanging="864"/>
      </w:pPr>
    </w:lvl>
    <w:lvl w:ilvl="4">
      <w:start w:val="1"/>
      <w:numFmt w:val="decimal"/>
      <w:pStyle w:val="Nadpis5"/>
      <w:lvlText w:val="%1.%2.%3.%4.%5"/>
      <w:lvlJc w:val="left"/>
      <w:pPr>
        <w:tabs>
          <w:tab w:val="num" w:pos="1008"/>
        </w:tabs>
        <w:ind w:left="1008" w:hanging="1008"/>
      </w:pPr>
    </w:lvl>
    <w:lvl w:ilvl="5">
      <w:start w:val="1"/>
      <w:numFmt w:val="decimal"/>
      <w:pStyle w:val="Nadpis6"/>
      <w:lvlText w:val="%1.%2.%3.%4.%5.%6"/>
      <w:lvlJc w:val="left"/>
      <w:pPr>
        <w:tabs>
          <w:tab w:val="num" w:pos="1152"/>
        </w:tabs>
        <w:ind w:left="1152" w:hanging="1152"/>
      </w:pPr>
    </w:lvl>
    <w:lvl w:ilvl="6">
      <w:start w:val="1"/>
      <w:numFmt w:val="decimal"/>
      <w:pStyle w:val="Nadpis7"/>
      <w:lvlText w:val="%1.%2.%3.%4.%5.%6.%7"/>
      <w:lvlJc w:val="left"/>
      <w:pPr>
        <w:tabs>
          <w:tab w:val="num" w:pos="1296"/>
        </w:tabs>
        <w:ind w:left="1296" w:hanging="1296"/>
      </w:pPr>
    </w:lvl>
    <w:lvl w:ilvl="7">
      <w:start w:val="1"/>
      <w:numFmt w:val="decimal"/>
      <w:pStyle w:val="Nadpis8"/>
      <w:lvlText w:val="%1.%2.%3.%4.%5.%6.%7.%8"/>
      <w:lvlJc w:val="left"/>
      <w:pPr>
        <w:tabs>
          <w:tab w:val="num" w:pos="1440"/>
        </w:tabs>
        <w:ind w:left="1440" w:hanging="1440"/>
      </w:pPr>
    </w:lvl>
    <w:lvl w:ilvl="8">
      <w:start w:val="1"/>
      <w:numFmt w:val="decimal"/>
      <w:pStyle w:val="Nadpis9"/>
      <w:lvlText w:val="%1.%2.%3.%4.%5.%6.%7.%8.%9"/>
      <w:lvlJc w:val="left"/>
      <w:pPr>
        <w:tabs>
          <w:tab w:val="num" w:pos="1584"/>
        </w:tabs>
        <w:ind w:left="1584" w:hanging="1584"/>
      </w:pPr>
    </w:lvl>
  </w:abstractNum>
  <w:abstractNum w:abstractNumId="33" w15:restartNumberingAfterBreak="0">
    <w:nsid w:val="52E324A3"/>
    <w:multiLevelType w:val="hybridMultilevel"/>
    <w:tmpl w:val="97D2BBA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4" w15:restartNumberingAfterBreak="0">
    <w:nsid w:val="59817641"/>
    <w:multiLevelType w:val="hybridMultilevel"/>
    <w:tmpl w:val="C27EE08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5CE57F6F"/>
    <w:multiLevelType w:val="hybridMultilevel"/>
    <w:tmpl w:val="3ACE70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6" w15:restartNumberingAfterBreak="0">
    <w:nsid w:val="5ECF70CC"/>
    <w:multiLevelType w:val="hybridMultilevel"/>
    <w:tmpl w:val="1CB6FD4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7" w15:restartNumberingAfterBreak="0">
    <w:nsid w:val="63BF5FA8"/>
    <w:multiLevelType w:val="hybridMultilevel"/>
    <w:tmpl w:val="03B6D0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74122D38"/>
    <w:multiLevelType w:val="hybridMultilevel"/>
    <w:tmpl w:val="E1843D5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7D090E0B"/>
    <w:multiLevelType w:val="hybridMultilevel"/>
    <w:tmpl w:val="D65653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0" w15:restartNumberingAfterBreak="0">
    <w:nsid w:val="7FB33A2D"/>
    <w:multiLevelType w:val="hybridMultilevel"/>
    <w:tmpl w:val="3A727488"/>
    <w:lvl w:ilvl="0" w:tplc="835255EE">
      <w:start w:val="1"/>
      <w:numFmt w:val="decimal"/>
      <w:lvlText w:val="%1."/>
      <w:lvlJc w:val="left"/>
      <w:pPr>
        <w:tabs>
          <w:tab w:val="num" w:pos="720"/>
        </w:tabs>
        <w:ind w:left="720" w:hanging="360"/>
      </w:pPr>
    </w:lvl>
    <w:lvl w:ilvl="1" w:tplc="1A4C2D1E" w:tentative="1">
      <w:start w:val="1"/>
      <w:numFmt w:val="lowerLetter"/>
      <w:lvlText w:val="%2."/>
      <w:lvlJc w:val="left"/>
      <w:pPr>
        <w:tabs>
          <w:tab w:val="num" w:pos="1440"/>
        </w:tabs>
        <w:ind w:left="1440" w:hanging="360"/>
      </w:pPr>
    </w:lvl>
    <w:lvl w:ilvl="2" w:tplc="5B36B48C" w:tentative="1">
      <w:start w:val="1"/>
      <w:numFmt w:val="lowerRoman"/>
      <w:lvlText w:val="%3."/>
      <w:lvlJc w:val="right"/>
      <w:pPr>
        <w:tabs>
          <w:tab w:val="num" w:pos="2160"/>
        </w:tabs>
        <w:ind w:left="2160" w:hanging="180"/>
      </w:pPr>
    </w:lvl>
    <w:lvl w:ilvl="3" w:tplc="FE76C27E" w:tentative="1">
      <w:start w:val="1"/>
      <w:numFmt w:val="decimal"/>
      <w:lvlText w:val="%4."/>
      <w:lvlJc w:val="left"/>
      <w:pPr>
        <w:tabs>
          <w:tab w:val="num" w:pos="2880"/>
        </w:tabs>
        <w:ind w:left="2880" w:hanging="360"/>
      </w:pPr>
    </w:lvl>
    <w:lvl w:ilvl="4" w:tplc="D41CE4A8" w:tentative="1">
      <w:start w:val="1"/>
      <w:numFmt w:val="lowerLetter"/>
      <w:lvlText w:val="%5."/>
      <w:lvlJc w:val="left"/>
      <w:pPr>
        <w:tabs>
          <w:tab w:val="num" w:pos="3600"/>
        </w:tabs>
        <w:ind w:left="3600" w:hanging="360"/>
      </w:pPr>
    </w:lvl>
    <w:lvl w:ilvl="5" w:tplc="7D70A4BC" w:tentative="1">
      <w:start w:val="1"/>
      <w:numFmt w:val="lowerRoman"/>
      <w:lvlText w:val="%6."/>
      <w:lvlJc w:val="right"/>
      <w:pPr>
        <w:tabs>
          <w:tab w:val="num" w:pos="4320"/>
        </w:tabs>
        <w:ind w:left="4320" w:hanging="180"/>
      </w:pPr>
    </w:lvl>
    <w:lvl w:ilvl="6" w:tplc="30B88A5E" w:tentative="1">
      <w:start w:val="1"/>
      <w:numFmt w:val="decimal"/>
      <w:lvlText w:val="%7."/>
      <w:lvlJc w:val="left"/>
      <w:pPr>
        <w:tabs>
          <w:tab w:val="num" w:pos="5040"/>
        </w:tabs>
        <w:ind w:left="5040" w:hanging="360"/>
      </w:pPr>
    </w:lvl>
    <w:lvl w:ilvl="7" w:tplc="C2B8AD88" w:tentative="1">
      <w:start w:val="1"/>
      <w:numFmt w:val="lowerLetter"/>
      <w:lvlText w:val="%8."/>
      <w:lvlJc w:val="left"/>
      <w:pPr>
        <w:tabs>
          <w:tab w:val="num" w:pos="5760"/>
        </w:tabs>
        <w:ind w:left="5760" w:hanging="360"/>
      </w:pPr>
    </w:lvl>
    <w:lvl w:ilvl="8" w:tplc="DA4643DA" w:tentative="1">
      <w:start w:val="1"/>
      <w:numFmt w:val="lowerRoman"/>
      <w:lvlText w:val="%9."/>
      <w:lvlJc w:val="right"/>
      <w:pPr>
        <w:tabs>
          <w:tab w:val="num" w:pos="6480"/>
        </w:tabs>
        <w:ind w:left="6480" w:hanging="180"/>
      </w:pPr>
    </w:lvl>
  </w:abstractNum>
  <w:num w:numId="1" w16cid:durableId="1461151907">
    <w:abstractNumId w:val="10"/>
    <w:lvlOverride w:ilvl="0">
      <w:lvl w:ilvl="0">
        <w:start w:val="1"/>
        <w:numFmt w:val="bullet"/>
        <w:lvlText w:val=""/>
        <w:legacy w:legacy="1" w:legacySpace="0" w:legacyIndent="283"/>
        <w:lvlJc w:val="left"/>
        <w:pPr>
          <w:ind w:left="283" w:hanging="283"/>
        </w:pPr>
        <w:rPr>
          <w:rFonts w:ascii="Wingdings" w:hAnsi="Wingdings" w:hint="default"/>
          <w:b/>
          <w:i/>
          <w:sz w:val="24"/>
          <w:u w:val="none"/>
        </w:rPr>
      </w:lvl>
    </w:lvlOverride>
  </w:num>
  <w:num w:numId="2" w16cid:durableId="570576906">
    <w:abstractNumId w:val="32"/>
  </w:num>
  <w:num w:numId="3" w16cid:durableId="279269045">
    <w:abstractNumId w:val="30"/>
  </w:num>
  <w:num w:numId="4" w16cid:durableId="518354509">
    <w:abstractNumId w:val="40"/>
  </w:num>
  <w:num w:numId="5" w16cid:durableId="443766492">
    <w:abstractNumId w:val="18"/>
  </w:num>
  <w:num w:numId="6" w16cid:durableId="2101485782">
    <w:abstractNumId w:val="13"/>
  </w:num>
  <w:num w:numId="7" w16cid:durableId="265114364">
    <w:abstractNumId w:val="8"/>
  </w:num>
  <w:num w:numId="8" w16cid:durableId="646472211">
    <w:abstractNumId w:val="3"/>
  </w:num>
  <w:num w:numId="9" w16cid:durableId="1700202381">
    <w:abstractNumId w:val="2"/>
  </w:num>
  <w:num w:numId="10" w16cid:durableId="234247094">
    <w:abstractNumId w:val="1"/>
  </w:num>
  <w:num w:numId="11" w16cid:durableId="417946469">
    <w:abstractNumId w:val="0"/>
  </w:num>
  <w:num w:numId="12" w16cid:durableId="223105894">
    <w:abstractNumId w:val="9"/>
  </w:num>
  <w:num w:numId="13" w16cid:durableId="1606692340">
    <w:abstractNumId w:val="7"/>
  </w:num>
  <w:num w:numId="14" w16cid:durableId="1315255549">
    <w:abstractNumId w:val="6"/>
  </w:num>
  <w:num w:numId="15" w16cid:durableId="334068199">
    <w:abstractNumId w:val="5"/>
  </w:num>
  <w:num w:numId="16" w16cid:durableId="9455611">
    <w:abstractNumId w:val="4"/>
  </w:num>
  <w:num w:numId="17" w16cid:durableId="537091318">
    <w:abstractNumId w:val="11"/>
  </w:num>
  <w:num w:numId="18" w16cid:durableId="1442260034">
    <w:abstractNumId w:val="25"/>
  </w:num>
  <w:num w:numId="19" w16cid:durableId="502935191">
    <w:abstractNumId w:val="14"/>
  </w:num>
  <w:num w:numId="20" w16cid:durableId="987048546">
    <w:abstractNumId w:val="27"/>
  </w:num>
  <w:num w:numId="21" w16cid:durableId="1529100480">
    <w:abstractNumId w:val="34"/>
  </w:num>
  <w:num w:numId="22" w16cid:durableId="1829469152">
    <w:abstractNumId w:val="12"/>
  </w:num>
  <w:num w:numId="23" w16cid:durableId="1360547388">
    <w:abstractNumId w:val="24"/>
  </w:num>
  <w:num w:numId="24" w16cid:durableId="1351565396">
    <w:abstractNumId w:val="26"/>
  </w:num>
  <w:num w:numId="25" w16cid:durableId="1243027707">
    <w:abstractNumId w:val="17"/>
  </w:num>
  <w:num w:numId="26" w16cid:durableId="1440299485">
    <w:abstractNumId w:val="19"/>
  </w:num>
  <w:num w:numId="27" w16cid:durableId="264504482">
    <w:abstractNumId w:val="39"/>
  </w:num>
  <w:num w:numId="28" w16cid:durableId="649363309">
    <w:abstractNumId w:val="31"/>
  </w:num>
  <w:num w:numId="29" w16cid:durableId="553345664">
    <w:abstractNumId w:val="21"/>
  </w:num>
  <w:num w:numId="30" w16cid:durableId="1955089106">
    <w:abstractNumId w:val="15"/>
  </w:num>
  <w:num w:numId="31" w16cid:durableId="594365299">
    <w:abstractNumId w:val="29"/>
  </w:num>
  <w:num w:numId="32" w16cid:durableId="2085951304">
    <w:abstractNumId w:val="37"/>
  </w:num>
  <w:num w:numId="33" w16cid:durableId="1136096399">
    <w:abstractNumId w:val="36"/>
  </w:num>
  <w:num w:numId="34" w16cid:durableId="804928694">
    <w:abstractNumId w:val="33"/>
  </w:num>
  <w:num w:numId="35" w16cid:durableId="669254713">
    <w:abstractNumId w:val="22"/>
  </w:num>
  <w:num w:numId="36" w16cid:durableId="1726753758">
    <w:abstractNumId w:val="23"/>
  </w:num>
  <w:num w:numId="37" w16cid:durableId="1571111467">
    <w:abstractNumId w:val="28"/>
  </w:num>
  <w:num w:numId="38" w16cid:durableId="1375496628">
    <w:abstractNumId w:val="35"/>
  </w:num>
  <w:num w:numId="39" w16cid:durableId="1218124337">
    <w:abstractNumId w:val="16"/>
  </w:num>
  <w:num w:numId="40" w16cid:durableId="939609249">
    <w:abstractNumId w:val="38"/>
  </w:num>
  <w:num w:numId="41" w16cid:durableId="5511130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37"/>
    <w:rsid w:val="000008CF"/>
    <w:rsid w:val="00014294"/>
    <w:rsid w:val="0002355F"/>
    <w:rsid w:val="00023695"/>
    <w:rsid w:val="0003426D"/>
    <w:rsid w:val="0004058D"/>
    <w:rsid w:val="00043948"/>
    <w:rsid w:val="00043D1B"/>
    <w:rsid w:val="00060330"/>
    <w:rsid w:val="000667DC"/>
    <w:rsid w:val="00066920"/>
    <w:rsid w:val="00073023"/>
    <w:rsid w:val="000967B1"/>
    <w:rsid w:val="000A05D6"/>
    <w:rsid w:val="000C03D2"/>
    <w:rsid w:val="000C1EB3"/>
    <w:rsid w:val="000D6E81"/>
    <w:rsid w:val="000E18EB"/>
    <w:rsid w:val="000E430E"/>
    <w:rsid w:val="000F6157"/>
    <w:rsid w:val="00112B01"/>
    <w:rsid w:val="0012562D"/>
    <w:rsid w:val="001273EA"/>
    <w:rsid w:val="00131C1E"/>
    <w:rsid w:val="00137033"/>
    <w:rsid w:val="001436C9"/>
    <w:rsid w:val="001443A0"/>
    <w:rsid w:val="0014755F"/>
    <w:rsid w:val="00155ED7"/>
    <w:rsid w:val="001717A4"/>
    <w:rsid w:val="00186B0E"/>
    <w:rsid w:val="00194753"/>
    <w:rsid w:val="001A03ED"/>
    <w:rsid w:val="001A17D6"/>
    <w:rsid w:val="001A4A71"/>
    <w:rsid w:val="001C61A6"/>
    <w:rsid w:val="001D50B8"/>
    <w:rsid w:val="001F4BFC"/>
    <w:rsid w:val="001F7680"/>
    <w:rsid w:val="002009FF"/>
    <w:rsid w:val="0020196A"/>
    <w:rsid w:val="00213D3B"/>
    <w:rsid w:val="00222BFE"/>
    <w:rsid w:val="00225CC3"/>
    <w:rsid w:val="00234EB8"/>
    <w:rsid w:val="002428E2"/>
    <w:rsid w:val="002446A9"/>
    <w:rsid w:val="002502BB"/>
    <w:rsid w:val="00251327"/>
    <w:rsid w:val="00256F8A"/>
    <w:rsid w:val="00260344"/>
    <w:rsid w:val="002647CF"/>
    <w:rsid w:val="002823F5"/>
    <w:rsid w:val="0028284C"/>
    <w:rsid w:val="00295CF9"/>
    <w:rsid w:val="002A12CC"/>
    <w:rsid w:val="002C2907"/>
    <w:rsid w:val="002C5B37"/>
    <w:rsid w:val="002C7684"/>
    <w:rsid w:val="002D3BBA"/>
    <w:rsid w:val="002D7F38"/>
    <w:rsid w:val="002F1ADB"/>
    <w:rsid w:val="00300DB7"/>
    <w:rsid w:val="00310A20"/>
    <w:rsid w:val="0031697A"/>
    <w:rsid w:val="0032084F"/>
    <w:rsid w:val="00333711"/>
    <w:rsid w:val="0034025D"/>
    <w:rsid w:val="003454B1"/>
    <w:rsid w:val="003606D9"/>
    <w:rsid w:val="003638AE"/>
    <w:rsid w:val="00365AFC"/>
    <w:rsid w:val="00365C32"/>
    <w:rsid w:val="003730B1"/>
    <w:rsid w:val="0037724E"/>
    <w:rsid w:val="00385B32"/>
    <w:rsid w:val="003873E1"/>
    <w:rsid w:val="00390482"/>
    <w:rsid w:val="00396CE0"/>
    <w:rsid w:val="003B2B9F"/>
    <w:rsid w:val="003B686F"/>
    <w:rsid w:val="003C6A6D"/>
    <w:rsid w:val="003D7D11"/>
    <w:rsid w:val="003F38FC"/>
    <w:rsid w:val="003F4148"/>
    <w:rsid w:val="003F47F9"/>
    <w:rsid w:val="004015EE"/>
    <w:rsid w:val="004200FD"/>
    <w:rsid w:val="00425733"/>
    <w:rsid w:val="00442577"/>
    <w:rsid w:val="004520B3"/>
    <w:rsid w:val="0045681D"/>
    <w:rsid w:val="00463737"/>
    <w:rsid w:val="0046573D"/>
    <w:rsid w:val="00474E0E"/>
    <w:rsid w:val="004754E1"/>
    <w:rsid w:val="00485BEF"/>
    <w:rsid w:val="004A56DE"/>
    <w:rsid w:val="004A5D34"/>
    <w:rsid w:val="004A74FC"/>
    <w:rsid w:val="004B3C9A"/>
    <w:rsid w:val="004B58E7"/>
    <w:rsid w:val="004C01F6"/>
    <w:rsid w:val="004E15A4"/>
    <w:rsid w:val="004F51A4"/>
    <w:rsid w:val="004F5399"/>
    <w:rsid w:val="004F64EF"/>
    <w:rsid w:val="00502136"/>
    <w:rsid w:val="005116EA"/>
    <w:rsid w:val="005125D1"/>
    <w:rsid w:val="00530EB8"/>
    <w:rsid w:val="00530FD1"/>
    <w:rsid w:val="00532006"/>
    <w:rsid w:val="00541BF5"/>
    <w:rsid w:val="005444C8"/>
    <w:rsid w:val="00544F50"/>
    <w:rsid w:val="00545D44"/>
    <w:rsid w:val="00553505"/>
    <w:rsid w:val="0055548C"/>
    <w:rsid w:val="0056308B"/>
    <w:rsid w:val="00565C43"/>
    <w:rsid w:val="00573180"/>
    <w:rsid w:val="00584C95"/>
    <w:rsid w:val="005A6DB2"/>
    <w:rsid w:val="005D0CF6"/>
    <w:rsid w:val="005D24C8"/>
    <w:rsid w:val="005E140B"/>
    <w:rsid w:val="005F0737"/>
    <w:rsid w:val="005F74F6"/>
    <w:rsid w:val="00603779"/>
    <w:rsid w:val="006279D4"/>
    <w:rsid w:val="00633F16"/>
    <w:rsid w:val="00635037"/>
    <w:rsid w:val="00637141"/>
    <w:rsid w:val="00644063"/>
    <w:rsid w:val="00645107"/>
    <w:rsid w:val="0066219A"/>
    <w:rsid w:val="00665C92"/>
    <w:rsid w:val="00680782"/>
    <w:rsid w:val="00692543"/>
    <w:rsid w:val="006A44B8"/>
    <w:rsid w:val="006C06AB"/>
    <w:rsid w:val="006C6BA2"/>
    <w:rsid w:val="006D48AE"/>
    <w:rsid w:val="006E4472"/>
    <w:rsid w:val="006E60EB"/>
    <w:rsid w:val="00747F1D"/>
    <w:rsid w:val="00750B7E"/>
    <w:rsid w:val="00764843"/>
    <w:rsid w:val="00774F51"/>
    <w:rsid w:val="00781332"/>
    <w:rsid w:val="00795DA3"/>
    <w:rsid w:val="007C3804"/>
    <w:rsid w:val="007C40C7"/>
    <w:rsid w:val="007C5ECE"/>
    <w:rsid w:val="007E0A91"/>
    <w:rsid w:val="007F318B"/>
    <w:rsid w:val="007F4ED9"/>
    <w:rsid w:val="00810674"/>
    <w:rsid w:val="00810AAB"/>
    <w:rsid w:val="00810E55"/>
    <w:rsid w:val="00814761"/>
    <w:rsid w:val="00816A92"/>
    <w:rsid w:val="0081790C"/>
    <w:rsid w:val="0083359E"/>
    <w:rsid w:val="00836A71"/>
    <w:rsid w:val="00856AFD"/>
    <w:rsid w:val="00857433"/>
    <w:rsid w:val="00860E07"/>
    <w:rsid w:val="00870DAA"/>
    <w:rsid w:val="008760DF"/>
    <w:rsid w:val="00885821"/>
    <w:rsid w:val="00887AC8"/>
    <w:rsid w:val="008A35E0"/>
    <w:rsid w:val="008A5327"/>
    <w:rsid w:val="008A5411"/>
    <w:rsid w:val="008B2C09"/>
    <w:rsid w:val="008B7A4D"/>
    <w:rsid w:val="008E06CC"/>
    <w:rsid w:val="008E4C92"/>
    <w:rsid w:val="008E672E"/>
    <w:rsid w:val="008E72AE"/>
    <w:rsid w:val="008F4064"/>
    <w:rsid w:val="008F5F93"/>
    <w:rsid w:val="009002FA"/>
    <w:rsid w:val="00900C5B"/>
    <w:rsid w:val="009021ED"/>
    <w:rsid w:val="00903A8C"/>
    <w:rsid w:val="00912BD5"/>
    <w:rsid w:val="009134BE"/>
    <w:rsid w:val="009306AB"/>
    <w:rsid w:val="0093141B"/>
    <w:rsid w:val="00934E04"/>
    <w:rsid w:val="00943B2F"/>
    <w:rsid w:val="00945B5E"/>
    <w:rsid w:val="00946415"/>
    <w:rsid w:val="00951055"/>
    <w:rsid w:val="0095326D"/>
    <w:rsid w:val="00961F48"/>
    <w:rsid w:val="00965CED"/>
    <w:rsid w:val="009702E1"/>
    <w:rsid w:val="00970C59"/>
    <w:rsid w:val="00980C15"/>
    <w:rsid w:val="00991296"/>
    <w:rsid w:val="009A027A"/>
    <w:rsid w:val="009B3309"/>
    <w:rsid w:val="009B33B8"/>
    <w:rsid w:val="009B4361"/>
    <w:rsid w:val="009B7031"/>
    <w:rsid w:val="009C3CB4"/>
    <w:rsid w:val="009C3DCE"/>
    <w:rsid w:val="009C440E"/>
    <w:rsid w:val="009D5FAC"/>
    <w:rsid w:val="009E66E6"/>
    <w:rsid w:val="009F2583"/>
    <w:rsid w:val="00A03874"/>
    <w:rsid w:val="00A0465D"/>
    <w:rsid w:val="00A17BD3"/>
    <w:rsid w:val="00A5020E"/>
    <w:rsid w:val="00A53B98"/>
    <w:rsid w:val="00A54478"/>
    <w:rsid w:val="00A61F64"/>
    <w:rsid w:val="00A67D31"/>
    <w:rsid w:val="00A777E5"/>
    <w:rsid w:val="00A93A9A"/>
    <w:rsid w:val="00AB1737"/>
    <w:rsid w:val="00AB2935"/>
    <w:rsid w:val="00AB76C8"/>
    <w:rsid w:val="00AB7B4C"/>
    <w:rsid w:val="00AD4C49"/>
    <w:rsid w:val="00AE0381"/>
    <w:rsid w:val="00AF1AE6"/>
    <w:rsid w:val="00AF47F3"/>
    <w:rsid w:val="00B15705"/>
    <w:rsid w:val="00B26B77"/>
    <w:rsid w:val="00B310F5"/>
    <w:rsid w:val="00B55A2F"/>
    <w:rsid w:val="00B62F57"/>
    <w:rsid w:val="00B7090B"/>
    <w:rsid w:val="00B717FA"/>
    <w:rsid w:val="00B77BFE"/>
    <w:rsid w:val="00B84D0E"/>
    <w:rsid w:val="00B85C40"/>
    <w:rsid w:val="00B932BE"/>
    <w:rsid w:val="00B939A4"/>
    <w:rsid w:val="00B96760"/>
    <w:rsid w:val="00BA38F2"/>
    <w:rsid w:val="00BA45F8"/>
    <w:rsid w:val="00BB18A9"/>
    <w:rsid w:val="00BB1D85"/>
    <w:rsid w:val="00BB651B"/>
    <w:rsid w:val="00BD2151"/>
    <w:rsid w:val="00BD3ABB"/>
    <w:rsid w:val="00BD45B7"/>
    <w:rsid w:val="00BE0C78"/>
    <w:rsid w:val="00C02EBE"/>
    <w:rsid w:val="00C0743C"/>
    <w:rsid w:val="00C276F0"/>
    <w:rsid w:val="00C47542"/>
    <w:rsid w:val="00C5622F"/>
    <w:rsid w:val="00C66C00"/>
    <w:rsid w:val="00C723C9"/>
    <w:rsid w:val="00C95710"/>
    <w:rsid w:val="00CC4D14"/>
    <w:rsid w:val="00CE05A8"/>
    <w:rsid w:val="00D11DEE"/>
    <w:rsid w:val="00D14BEA"/>
    <w:rsid w:val="00D15564"/>
    <w:rsid w:val="00D17B74"/>
    <w:rsid w:val="00D21500"/>
    <w:rsid w:val="00D218B7"/>
    <w:rsid w:val="00D26E6E"/>
    <w:rsid w:val="00D40139"/>
    <w:rsid w:val="00D5716B"/>
    <w:rsid w:val="00D617F9"/>
    <w:rsid w:val="00D679ED"/>
    <w:rsid w:val="00D705B4"/>
    <w:rsid w:val="00D71861"/>
    <w:rsid w:val="00D74F4A"/>
    <w:rsid w:val="00D80B13"/>
    <w:rsid w:val="00D81683"/>
    <w:rsid w:val="00DA024C"/>
    <w:rsid w:val="00DB15A2"/>
    <w:rsid w:val="00DB2944"/>
    <w:rsid w:val="00DD374A"/>
    <w:rsid w:val="00DD4A15"/>
    <w:rsid w:val="00DE1DE4"/>
    <w:rsid w:val="00DE7910"/>
    <w:rsid w:val="00DF282A"/>
    <w:rsid w:val="00E06201"/>
    <w:rsid w:val="00E115D1"/>
    <w:rsid w:val="00E12052"/>
    <w:rsid w:val="00E40621"/>
    <w:rsid w:val="00E66B0C"/>
    <w:rsid w:val="00E711D0"/>
    <w:rsid w:val="00E73AEC"/>
    <w:rsid w:val="00EB33B3"/>
    <w:rsid w:val="00EB52E1"/>
    <w:rsid w:val="00EC52CD"/>
    <w:rsid w:val="00EE2D66"/>
    <w:rsid w:val="00EE6B57"/>
    <w:rsid w:val="00EE7E4B"/>
    <w:rsid w:val="00F066F5"/>
    <w:rsid w:val="00F10F54"/>
    <w:rsid w:val="00F1716C"/>
    <w:rsid w:val="00F34AAE"/>
    <w:rsid w:val="00F433EA"/>
    <w:rsid w:val="00F43695"/>
    <w:rsid w:val="00F4605E"/>
    <w:rsid w:val="00F56270"/>
    <w:rsid w:val="00F64EEA"/>
    <w:rsid w:val="00F6693F"/>
    <w:rsid w:val="00F72AC0"/>
    <w:rsid w:val="00F93AF2"/>
    <w:rsid w:val="00F95947"/>
    <w:rsid w:val="00F97AAF"/>
    <w:rsid w:val="00FA3ABF"/>
    <w:rsid w:val="00FB1326"/>
    <w:rsid w:val="00FC7A73"/>
    <w:rsid w:val="00FD0C91"/>
    <w:rsid w:val="00FD164D"/>
    <w:rsid w:val="00FD18BD"/>
    <w:rsid w:val="00FF425E"/>
    <w:rsid w:val="00FF47B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1FC138"/>
  <w15:chartTrackingRefBased/>
  <w15:docId w15:val="{62265C91-B527-46CF-83C2-66A0535BF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3606D9"/>
    <w:pPr>
      <w:spacing w:line="360" w:lineRule="auto"/>
    </w:pPr>
    <w:rPr>
      <w:sz w:val="24"/>
    </w:rPr>
  </w:style>
  <w:style w:type="paragraph" w:styleId="Nadpis1">
    <w:name w:val="heading 1"/>
    <w:basedOn w:val="Normln"/>
    <w:next w:val="Normln"/>
    <w:qFormat/>
    <w:rsid w:val="00043948"/>
    <w:pPr>
      <w:keepNext/>
      <w:pageBreakBefore/>
      <w:numPr>
        <w:numId w:val="2"/>
      </w:numPr>
      <w:spacing w:before="120" w:after="120"/>
      <w:ind w:left="431" w:hanging="431"/>
      <w:outlineLvl w:val="0"/>
    </w:pPr>
    <w:rPr>
      <w:b/>
      <w:caps/>
      <w:kern w:val="28"/>
      <w:sz w:val="32"/>
      <w:szCs w:val="28"/>
    </w:rPr>
  </w:style>
  <w:style w:type="paragraph" w:styleId="Nadpis2">
    <w:name w:val="heading 2"/>
    <w:basedOn w:val="Normln"/>
    <w:next w:val="Normln"/>
    <w:qFormat/>
    <w:pPr>
      <w:keepNext/>
      <w:numPr>
        <w:ilvl w:val="1"/>
        <w:numId w:val="2"/>
      </w:numPr>
      <w:spacing w:before="240" w:after="120"/>
      <w:ind w:left="578" w:hanging="578"/>
      <w:outlineLvl w:val="1"/>
    </w:pPr>
    <w:rPr>
      <w:b/>
      <w:sz w:val="28"/>
      <w:szCs w:val="28"/>
    </w:rPr>
  </w:style>
  <w:style w:type="paragraph" w:styleId="Nadpis3">
    <w:name w:val="heading 3"/>
    <w:basedOn w:val="Normln"/>
    <w:next w:val="Normln"/>
    <w:qFormat/>
    <w:pPr>
      <w:keepNext/>
      <w:numPr>
        <w:ilvl w:val="2"/>
        <w:numId w:val="2"/>
      </w:numPr>
      <w:spacing w:before="240" w:after="120"/>
      <w:outlineLvl w:val="2"/>
    </w:pPr>
    <w:rPr>
      <w:b/>
      <w:szCs w:val="24"/>
    </w:rPr>
  </w:style>
  <w:style w:type="paragraph" w:styleId="Nadpis4">
    <w:name w:val="heading 4"/>
    <w:basedOn w:val="Normln"/>
    <w:next w:val="Normln"/>
    <w:qFormat/>
    <w:pPr>
      <w:keepNext/>
      <w:numPr>
        <w:ilvl w:val="3"/>
        <w:numId w:val="2"/>
      </w:numPr>
      <w:spacing w:before="240" w:after="120"/>
      <w:ind w:left="862" w:hanging="862"/>
      <w:outlineLvl w:val="3"/>
    </w:pPr>
    <w:rPr>
      <w:i/>
    </w:rPr>
  </w:style>
  <w:style w:type="paragraph" w:styleId="Nadpis5">
    <w:name w:val="heading 5"/>
    <w:basedOn w:val="Normln"/>
    <w:next w:val="Normln"/>
    <w:qFormat/>
    <w:pPr>
      <w:numPr>
        <w:ilvl w:val="4"/>
        <w:numId w:val="2"/>
      </w:numPr>
      <w:spacing w:before="240" w:after="120"/>
      <w:ind w:left="1009" w:hanging="1009"/>
      <w:outlineLvl w:val="4"/>
    </w:pPr>
  </w:style>
  <w:style w:type="paragraph" w:styleId="Nadpis6">
    <w:name w:val="heading 6"/>
    <w:basedOn w:val="Normln"/>
    <w:next w:val="Normln"/>
    <w:qFormat/>
    <w:pPr>
      <w:numPr>
        <w:ilvl w:val="5"/>
        <w:numId w:val="2"/>
      </w:numPr>
      <w:spacing w:before="240" w:after="60"/>
      <w:outlineLvl w:val="5"/>
    </w:pPr>
    <w:rPr>
      <w:i/>
      <w:sz w:val="22"/>
    </w:rPr>
  </w:style>
  <w:style w:type="paragraph" w:styleId="Nadpis7">
    <w:name w:val="heading 7"/>
    <w:basedOn w:val="Normln"/>
    <w:next w:val="Normln"/>
    <w:qFormat/>
    <w:pPr>
      <w:numPr>
        <w:ilvl w:val="6"/>
        <w:numId w:val="2"/>
      </w:numPr>
      <w:spacing w:before="240" w:after="60"/>
      <w:outlineLvl w:val="6"/>
    </w:pPr>
  </w:style>
  <w:style w:type="paragraph" w:styleId="Nadpis8">
    <w:name w:val="heading 8"/>
    <w:basedOn w:val="Normln"/>
    <w:next w:val="Normln"/>
    <w:qFormat/>
    <w:pPr>
      <w:numPr>
        <w:ilvl w:val="7"/>
        <w:numId w:val="2"/>
      </w:numPr>
      <w:spacing w:before="240" w:after="60"/>
      <w:outlineLvl w:val="7"/>
    </w:pPr>
    <w:rPr>
      <w:i/>
    </w:rPr>
  </w:style>
  <w:style w:type="paragraph" w:styleId="Nadpis9">
    <w:name w:val="heading 9"/>
    <w:basedOn w:val="Normln"/>
    <w:next w:val="Normln"/>
    <w:qFormat/>
    <w:pPr>
      <w:numPr>
        <w:ilvl w:val="8"/>
        <w:numId w:val="2"/>
      </w:numPr>
      <w:spacing w:before="240" w:after="60"/>
      <w:outlineLvl w:val="8"/>
    </w:pPr>
    <w:rPr>
      <w:b/>
      <w:i/>
      <w:sz w:val="1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kladntext">
    <w:name w:val="Body Text"/>
    <w:basedOn w:val="Normln"/>
    <w:rPr>
      <w:color w:val="000000"/>
    </w:rPr>
  </w:style>
  <w:style w:type="paragraph" w:customStyle="1" w:styleId="nasted">
    <w:name w:val="na střed"/>
    <w:basedOn w:val="Normln"/>
    <w:rsid w:val="00FC7A73"/>
    <w:pPr>
      <w:jc w:val="center"/>
    </w:pPr>
  </w:style>
  <w:style w:type="paragraph" w:styleId="Zpat">
    <w:name w:val="footer"/>
    <w:basedOn w:val="Normln"/>
    <w:pPr>
      <w:tabs>
        <w:tab w:val="center" w:pos="4536"/>
        <w:tab w:val="right" w:pos="9072"/>
      </w:tabs>
    </w:pPr>
  </w:style>
  <w:style w:type="character" w:styleId="slostrnky">
    <w:name w:val="page number"/>
    <w:basedOn w:val="Standardnpsmoodstavce"/>
  </w:style>
  <w:style w:type="paragraph" w:styleId="Zhlav">
    <w:name w:val="header"/>
    <w:basedOn w:val="Normln"/>
    <w:pPr>
      <w:tabs>
        <w:tab w:val="center" w:pos="4536"/>
        <w:tab w:val="right" w:pos="9072"/>
      </w:tabs>
    </w:pPr>
  </w:style>
  <w:style w:type="paragraph" w:styleId="Obsah2">
    <w:name w:val="toc 2"/>
    <w:basedOn w:val="Normln"/>
    <w:next w:val="Normln"/>
    <w:autoRedefine/>
    <w:uiPriority w:val="39"/>
    <w:rsid w:val="003B2B9F"/>
    <w:pPr>
      <w:tabs>
        <w:tab w:val="left" w:pos="851"/>
        <w:tab w:val="right" w:leader="dot" w:pos="8789"/>
      </w:tabs>
      <w:ind w:left="240"/>
    </w:pPr>
    <w:rPr>
      <w:sz w:val="22"/>
      <w:szCs w:val="22"/>
    </w:rPr>
  </w:style>
  <w:style w:type="paragraph" w:styleId="Obsah1">
    <w:name w:val="toc 1"/>
    <w:basedOn w:val="Normln"/>
    <w:next w:val="Normln"/>
    <w:autoRedefine/>
    <w:uiPriority w:val="39"/>
    <w:pPr>
      <w:tabs>
        <w:tab w:val="left" w:pos="284"/>
        <w:tab w:val="left" w:pos="480"/>
        <w:tab w:val="right" w:leader="dot" w:pos="8778"/>
      </w:tabs>
      <w:spacing w:before="120"/>
    </w:pPr>
    <w:rPr>
      <w:b/>
      <w:bCs/>
      <w:caps/>
      <w:noProof/>
      <w:sz w:val="22"/>
      <w:szCs w:val="28"/>
    </w:rPr>
  </w:style>
  <w:style w:type="paragraph" w:styleId="Obsah3">
    <w:name w:val="toc 3"/>
    <w:basedOn w:val="Normln"/>
    <w:next w:val="Normln"/>
    <w:autoRedefine/>
    <w:uiPriority w:val="39"/>
    <w:pPr>
      <w:tabs>
        <w:tab w:val="left" w:pos="1134"/>
        <w:tab w:val="right" w:leader="dot" w:pos="8789"/>
      </w:tabs>
      <w:ind w:left="480"/>
    </w:pPr>
    <w:rPr>
      <w:iCs/>
      <w:sz w:val="22"/>
      <w:szCs w:val="24"/>
    </w:rPr>
  </w:style>
  <w:style w:type="paragraph" w:customStyle="1" w:styleId="Prohlen">
    <w:name w:val="Prohlášení"/>
    <w:basedOn w:val="Normln"/>
    <w:rsid w:val="00E40621"/>
    <w:pPr>
      <w:spacing w:after="240"/>
    </w:pPr>
    <w:rPr>
      <w:b/>
      <w:sz w:val="28"/>
    </w:rPr>
  </w:style>
  <w:style w:type="paragraph" w:customStyle="1" w:styleId="msto">
    <w:name w:val="místo"/>
    <w:basedOn w:val="Normln"/>
    <w:rsid w:val="00E40621"/>
    <w:pPr>
      <w:tabs>
        <w:tab w:val="left" w:pos="284"/>
        <w:tab w:val="right" w:pos="7371"/>
      </w:tabs>
      <w:spacing w:before="960"/>
    </w:pPr>
  </w:style>
  <w:style w:type="paragraph" w:styleId="Seznamobrzk">
    <w:name w:val="table of figures"/>
    <w:basedOn w:val="Normln"/>
    <w:next w:val="Normln"/>
    <w:semiHidden/>
    <w:pPr>
      <w:tabs>
        <w:tab w:val="right" w:leader="dot" w:pos="8789"/>
      </w:tabs>
      <w:ind w:left="480" w:hanging="480"/>
    </w:pPr>
    <w:rPr>
      <w:noProof/>
    </w:rPr>
  </w:style>
  <w:style w:type="paragraph" w:customStyle="1" w:styleId="Literatura">
    <w:name w:val="Literatura"/>
    <w:basedOn w:val="Normln"/>
    <w:pPr>
      <w:numPr>
        <w:numId w:val="5"/>
      </w:numPr>
      <w:tabs>
        <w:tab w:val="clear" w:pos="720"/>
        <w:tab w:val="num" w:pos="567"/>
      </w:tabs>
      <w:spacing w:before="60"/>
      <w:ind w:left="567" w:hanging="567"/>
      <w:jc w:val="both"/>
    </w:pPr>
  </w:style>
  <w:style w:type="paragraph" w:customStyle="1" w:styleId="nazevprojektu">
    <w:name w:val="nazev_projektu"/>
    <w:basedOn w:val="Normln"/>
    <w:next w:val="Normln"/>
    <w:rsid w:val="00781332"/>
    <w:pPr>
      <w:spacing w:before="840" w:after="840"/>
      <w:jc w:val="center"/>
    </w:pPr>
    <w:rPr>
      <w:b/>
      <w:caps/>
      <w:sz w:val="44"/>
    </w:rPr>
  </w:style>
  <w:style w:type="character" w:customStyle="1" w:styleId="doplnittext">
    <w:name w:val="doplnit text"/>
    <w:rsid w:val="00043948"/>
    <w:rPr>
      <w:rFonts w:ascii="Times New Roman" w:hAnsi="Times New Roman"/>
      <w:i/>
      <w:sz w:val="24"/>
    </w:rPr>
  </w:style>
  <w:style w:type="paragraph" w:customStyle="1" w:styleId="NadpisHlavniNecisl">
    <w:name w:val="NadpisHlavniNecisl"/>
    <w:basedOn w:val="Nadpis1"/>
    <w:rsid w:val="00043948"/>
    <w:pPr>
      <w:numPr>
        <w:numId w:val="0"/>
      </w:numPr>
    </w:pPr>
  </w:style>
  <w:style w:type="paragraph" w:customStyle="1" w:styleId="nazevkoly">
    <w:name w:val="nazev_školy"/>
    <w:basedOn w:val="nazevprojektu"/>
    <w:rsid w:val="00FC7A73"/>
    <w:pPr>
      <w:spacing w:before="240"/>
    </w:pPr>
    <w:rPr>
      <w:bCs/>
      <w:caps w:val="0"/>
      <w:sz w:val="32"/>
      <w:szCs w:val="28"/>
    </w:rPr>
  </w:style>
  <w:style w:type="paragraph" w:customStyle="1" w:styleId="jmno">
    <w:name w:val="jméno"/>
    <w:aliases w:val="rok"/>
    <w:basedOn w:val="Normln"/>
    <w:rsid w:val="003606D9"/>
    <w:pPr>
      <w:tabs>
        <w:tab w:val="right" w:pos="8505"/>
      </w:tabs>
      <w:spacing w:before="3480"/>
    </w:pPr>
  </w:style>
  <w:style w:type="paragraph" w:styleId="Obsah4">
    <w:name w:val="toc 4"/>
    <w:basedOn w:val="Normln"/>
    <w:next w:val="Normln"/>
    <w:autoRedefine/>
    <w:semiHidden/>
    <w:pPr>
      <w:ind w:left="720"/>
    </w:pPr>
    <w:rPr>
      <w:szCs w:val="21"/>
    </w:rPr>
  </w:style>
  <w:style w:type="paragraph" w:styleId="Nzev">
    <w:name w:val="Title"/>
    <w:basedOn w:val="Normln"/>
    <w:qFormat/>
    <w:pPr>
      <w:spacing w:before="240" w:after="240"/>
      <w:jc w:val="center"/>
    </w:pPr>
    <w:rPr>
      <w:rFonts w:cs="Arial"/>
      <w:b/>
      <w:bCs/>
      <w:caps/>
      <w:kern w:val="28"/>
      <w:sz w:val="28"/>
      <w:szCs w:val="32"/>
    </w:rPr>
  </w:style>
  <w:style w:type="paragraph" w:styleId="Obsah5">
    <w:name w:val="toc 5"/>
    <w:basedOn w:val="Normln"/>
    <w:next w:val="Normln"/>
    <w:autoRedefine/>
    <w:semiHidden/>
    <w:pPr>
      <w:ind w:left="960"/>
    </w:pPr>
    <w:rPr>
      <w:szCs w:val="21"/>
    </w:rPr>
  </w:style>
  <w:style w:type="paragraph" w:styleId="Obsah6">
    <w:name w:val="toc 6"/>
    <w:basedOn w:val="Normln"/>
    <w:next w:val="Normln"/>
    <w:autoRedefine/>
    <w:semiHidden/>
    <w:pPr>
      <w:ind w:left="1200"/>
    </w:pPr>
    <w:rPr>
      <w:szCs w:val="21"/>
    </w:rPr>
  </w:style>
  <w:style w:type="paragraph" w:styleId="Obsah7">
    <w:name w:val="toc 7"/>
    <w:basedOn w:val="Normln"/>
    <w:next w:val="Normln"/>
    <w:autoRedefine/>
    <w:semiHidden/>
    <w:pPr>
      <w:ind w:left="1440"/>
    </w:pPr>
    <w:rPr>
      <w:szCs w:val="21"/>
    </w:rPr>
  </w:style>
  <w:style w:type="paragraph" w:styleId="Obsah8">
    <w:name w:val="toc 8"/>
    <w:basedOn w:val="Normln"/>
    <w:next w:val="Normln"/>
    <w:autoRedefine/>
    <w:semiHidden/>
    <w:pPr>
      <w:ind w:left="1680"/>
    </w:pPr>
    <w:rPr>
      <w:szCs w:val="21"/>
    </w:rPr>
  </w:style>
  <w:style w:type="paragraph" w:styleId="Obsah9">
    <w:name w:val="toc 9"/>
    <w:basedOn w:val="Normln"/>
    <w:next w:val="Normln"/>
    <w:autoRedefine/>
    <w:semiHidden/>
    <w:pPr>
      <w:ind w:left="1920"/>
    </w:pPr>
    <w:rPr>
      <w:szCs w:val="21"/>
    </w:rPr>
  </w:style>
  <w:style w:type="character" w:styleId="Hypertextovodkaz">
    <w:name w:val="Hyperlink"/>
    <w:rPr>
      <w:color w:val="0000FF"/>
      <w:u w:val="single"/>
    </w:rPr>
  </w:style>
  <w:style w:type="character" w:styleId="Sledovanodkaz">
    <w:name w:val="FollowedHyperlink"/>
    <w:rPr>
      <w:color w:val="800080"/>
      <w:u w:val="single"/>
    </w:rPr>
  </w:style>
  <w:style w:type="paragraph" w:customStyle="1" w:styleId="kod">
    <w:name w:val="kod"/>
    <w:basedOn w:val="Normln"/>
    <w:rsid w:val="00FF47B4"/>
    <w:rPr>
      <w:rFonts w:ascii="Courier New" w:hAnsi="Courier New"/>
    </w:rPr>
  </w:style>
  <w:style w:type="table" w:styleId="Mkatabulky">
    <w:name w:val="Table Grid"/>
    <w:basedOn w:val="Normlntabulka"/>
    <w:rsid w:val="00781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adpisneslovan">
    <w:name w:val="Nadpis nečíslovaný"/>
    <w:basedOn w:val="Normln"/>
    <w:link w:val="NadpisneslovanChar"/>
    <w:rsid w:val="00043948"/>
    <w:pPr>
      <w:spacing w:before="120" w:after="120"/>
    </w:pPr>
    <w:rPr>
      <w:b/>
      <w:i/>
    </w:rPr>
  </w:style>
  <w:style w:type="paragraph" w:styleId="Nadpispoznmky">
    <w:name w:val="Note Heading"/>
    <w:aliases w:val="textpoznámky"/>
    <w:basedOn w:val="Normln"/>
    <w:next w:val="Normln"/>
    <w:rsid w:val="00043948"/>
    <w:rPr>
      <w:u w:val="single"/>
    </w:rPr>
  </w:style>
  <w:style w:type="paragraph" w:customStyle="1" w:styleId="textpoznmky">
    <w:name w:val="text poznámky"/>
    <w:basedOn w:val="Normln"/>
    <w:link w:val="textpoznmkyChar"/>
    <w:rsid w:val="002C2907"/>
    <w:rPr>
      <w:i/>
    </w:rPr>
  </w:style>
  <w:style w:type="character" w:customStyle="1" w:styleId="textpoznmkyChar">
    <w:name w:val="text poznámky Char"/>
    <w:link w:val="textpoznmky"/>
    <w:rsid w:val="002C2907"/>
    <w:rPr>
      <w:i/>
      <w:sz w:val="24"/>
      <w:lang w:val="cs-CZ" w:eastAsia="cs-CZ" w:bidi="ar-SA"/>
    </w:rPr>
  </w:style>
  <w:style w:type="paragraph" w:styleId="Titulek">
    <w:name w:val="caption"/>
    <w:basedOn w:val="Normln"/>
    <w:next w:val="Normln"/>
    <w:qFormat/>
    <w:rsid w:val="002C2907"/>
    <w:rPr>
      <w:b/>
      <w:bCs/>
      <w:sz w:val="20"/>
    </w:rPr>
  </w:style>
  <w:style w:type="paragraph" w:customStyle="1" w:styleId="poznmka-kurzva">
    <w:name w:val="poznámka - kurzíva"/>
    <w:basedOn w:val="Normln"/>
    <w:rsid w:val="002C2907"/>
    <w:rPr>
      <w:i/>
    </w:rPr>
  </w:style>
  <w:style w:type="character" w:customStyle="1" w:styleId="NadpisneslovanChar">
    <w:name w:val="Nadpis nečíslovaný Char"/>
    <w:link w:val="Nadpisneslovan"/>
    <w:rsid w:val="003606D9"/>
    <w:rPr>
      <w:b/>
      <w:i/>
      <w:sz w:val="24"/>
      <w:lang w:val="cs-CZ" w:eastAsia="cs-CZ" w:bidi="ar-SA"/>
    </w:rPr>
  </w:style>
  <w:style w:type="paragraph" w:customStyle="1" w:styleId="resum">
    <w:name w:val="resumé"/>
    <w:basedOn w:val="NadpisHlavniNecisl"/>
    <w:rsid w:val="003B2B9F"/>
  </w:style>
  <w:style w:type="paragraph" w:styleId="Textbubliny">
    <w:name w:val="Balloon Text"/>
    <w:basedOn w:val="Normln"/>
    <w:link w:val="TextbublinyChar"/>
    <w:rsid w:val="007C3804"/>
    <w:pPr>
      <w:spacing w:line="240" w:lineRule="auto"/>
    </w:pPr>
    <w:rPr>
      <w:rFonts w:ascii="Tahoma" w:hAnsi="Tahoma" w:cs="Tahoma"/>
      <w:sz w:val="16"/>
      <w:szCs w:val="16"/>
    </w:rPr>
  </w:style>
  <w:style w:type="character" w:customStyle="1" w:styleId="TextbublinyChar">
    <w:name w:val="Text bubliny Char"/>
    <w:link w:val="Textbubliny"/>
    <w:rsid w:val="007C3804"/>
    <w:rPr>
      <w:rFonts w:ascii="Tahoma" w:hAnsi="Tahoma" w:cs="Tahoma"/>
      <w:sz w:val="16"/>
      <w:szCs w:val="16"/>
    </w:rPr>
  </w:style>
  <w:style w:type="paragraph" w:styleId="Odstavecseseznamem">
    <w:name w:val="List Paragraph"/>
    <w:basedOn w:val="Normln"/>
    <w:uiPriority w:val="34"/>
    <w:qFormat/>
    <w:rsid w:val="00AD4C49"/>
    <w:pPr>
      <w:ind w:left="720"/>
      <w:contextualSpacing/>
    </w:pPr>
  </w:style>
  <w:style w:type="character" w:styleId="Nevyeenzmnka">
    <w:name w:val="Unresolved Mention"/>
    <w:basedOn w:val="Standardnpsmoodstavce"/>
    <w:uiPriority w:val="99"/>
    <w:semiHidden/>
    <w:unhideWhenUsed/>
    <w:rsid w:val="008B2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PROCHA~1\LOCALS~1\TEMP\DP04.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EDB72F-3421-413B-A374-062D9BE334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DP04.dot</Template>
  <TotalTime>316</TotalTime>
  <Pages>35</Pages>
  <Words>5480</Words>
  <Characters>32332</Characters>
  <Application>Microsoft Office Word</Application>
  <DocSecurity>0</DocSecurity>
  <Lines>269</Lines>
  <Paragraphs>75</Paragraphs>
  <ScaleCrop>false</ScaleCrop>
  <HeadingPairs>
    <vt:vector size="2" baseType="variant">
      <vt:variant>
        <vt:lpstr>Název</vt:lpstr>
      </vt:variant>
      <vt:variant>
        <vt:i4>1</vt:i4>
      </vt:variant>
    </vt:vector>
  </HeadingPairs>
  <TitlesOfParts>
    <vt:vector size="1" baseType="lpstr">
      <vt:lpstr> </vt:lpstr>
    </vt:vector>
  </TitlesOfParts>
  <Company>KAŘT</Company>
  <LinksUpToDate>false</LinksUpToDate>
  <CharactersWithSpaces>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Vladimír Procházka</dc:creator>
  <cp:keywords/>
  <cp:lastModifiedBy>Jiří Antl</cp:lastModifiedBy>
  <cp:revision>163</cp:revision>
  <cp:lastPrinted>2025-11-11T07:55:00Z</cp:lastPrinted>
  <dcterms:created xsi:type="dcterms:W3CDTF">2026-03-18T08:53:00Z</dcterms:created>
  <dcterms:modified xsi:type="dcterms:W3CDTF">2026-03-19T10:07:00Z</dcterms:modified>
</cp:coreProperties>
</file>